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7C9" w:rsidRPr="003322DB" w:rsidRDefault="00B427C9" w:rsidP="001200F6">
      <w:pPr>
        <w:jc w:val="center"/>
        <w:rPr>
          <w:rFonts w:ascii="Arial" w:hAnsi="Arial" w:cs="Arial"/>
          <w:b/>
          <w:sz w:val="44"/>
          <w:szCs w:val="44"/>
        </w:rPr>
      </w:pPr>
      <w:r w:rsidRPr="003322DB">
        <w:rPr>
          <w:rFonts w:ascii="Arial" w:hAnsi="Arial" w:cs="Arial"/>
          <w:b/>
          <w:sz w:val="44"/>
          <w:szCs w:val="44"/>
        </w:rPr>
        <w:t xml:space="preserve">Бриф на разработку </w:t>
      </w:r>
      <w:r w:rsidRPr="003322DB">
        <w:rPr>
          <w:rFonts w:ascii="Arial" w:hAnsi="Arial" w:cs="Arial"/>
          <w:b/>
          <w:sz w:val="44"/>
          <w:szCs w:val="44"/>
          <w:lang w:val="en-US"/>
        </w:rPr>
        <w:t>web</w:t>
      </w:r>
      <w:r w:rsidRPr="003322DB">
        <w:rPr>
          <w:rFonts w:ascii="Arial" w:hAnsi="Arial" w:cs="Arial"/>
          <w:b/>
          <w:sz w:val="44"/>
          <w:szCs w:val="44"/>
        </w:rPr>
        <w:t xml:space="preserve">-сайта от </w:t>
      </w:r>
      <w:r w:rsidRPr="003322DB">
        <w:rPr>
          <w:rFonts w:ascii="Arial" w:hAnsi="Arial" w:cs="Arial"/>
          <w:b/>
          <w:sz w:val="44"/>
          <w:szCs w:val="44"/>
          <w:lang w:val="en-US"/>
        </w:rPr>
        <w:t>medrom</w:t>
      </w:r>
      <w:r w:rsidRPr="003322DB">
        <w:rPr>
          <w:rFonts w:ascii="Arial" w:hAnsi="Arial" w:cs="Arial"/>
          <w:b/>
          <w:sz w:val="44"/>
          <w:szCs w:val="44"/>
        </w:rPr>
        <w:t>4.</w:t>
      </w:r>
      <w:r w:rsidRPr="003322DB">
        <w:rPr>
          <w:rFonts w:ascii="Arial" w:hAnsi="Arial" w:cs="Arial"/>
          <w:b/>
          <w:sz w:val="44"/>
          <w:szCs w:val="44"/>
          <w:lang w:val="en-US"/>
        </w:rPr>
        <w:t>by</w:t>
      </w:r>
    </w:p>
    <w:p w:rsidR="00B427C9" w:rsidRPr="0014490F" w:rsidRDefault="00B427C9" w:rsidP="001200F6">
      <w:pPr>
        <w:ind w:firstLine="360"/>
        <w:jc w:val="both"/>
        <w:rPr>
          <w:rFonts w:cs="Arial"/>
          <w:sz w:val="24"/>
          <w:szCs w:val="24"/>
        </w:rPr>
      </w:pPr>
      <w:r w:rsidRPr="0014490F">
        <w:rPr>
          <w:rFonts w:cs="Arial"/>
          <w:sz w:val="24"/>
          <w:szCs w:val="24"/>
        </w:rPr>
        <w:t>Рады приветствовать вас в нашей компании! Надеемся, это будет первым шагом к нашему успешному и плодотворному сотрудничеству. Мы настоятельно просим вас отнестись к заполнению этого документа внимательно, со всей серьезностью, поскольку от этого будет зависеть скорость и качество выполнения работ. Ответы на вопросы в анкете оставляйте максимально подробные.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8"/>
        <w:gridCol w:w="6043"/>
      </w:tblGrid>
      <w:tr w:rsidR="00B427C9" w:rsidRPr="00CB64B2" w:rsidTr="00CB64B2">
        <w:tc>
          <w:tcPr>
            <w:tcW w:w="9571" w:type="dxa"/>
            <w:gridSpan w:val="2"/>
            <w:shd w:val="clear" w:color="auto" w:fill="FFAD53"/>
          </w:tcPr>
          <w:p w:rsidR="00B427C9" w:rsidRPr="003322DB" w:rsidRDefault="00B427C9" w:rsidP="00CB64B2">
            <w:pPr>
              <w:spacing w:before="240"/>
              <w:ind w:left="360"/>
              <w:jc w:val="center"/>
              <w:rPr>
                <w:rFonts w:cs="Arial"/>
                <w:b/>
                <w:i/>
                <w:sz w:val="44"/>
                <w:szCs w:val="44"/>
              </w:rPr>
            </w:pPr>
            <w:r w:rsidRPr="003322DB">
              <w:rPr>
                <w:rFonts w:cs="Arial"/>
                <w:b/>
                <w:i/>
                <w:sz w:val="44"/>
                <w:szCs w:val="44"/>
              </w:rPr>
              <w:t>Информация о компании</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Название компании</w:t>
            </w:r>
          </w:p>
        </w:tc>
        <w:tc>
          <w:tcPr>
            <w:tcW w:w="6043" w:type="dxa"/>
          </w:tcPr>
          <w:p w:rsidR="00B427C9" w:rsidRPr="009628B5" w:rsidRDefault="00B427C9" w:rsidP="00CB64B2">
            <w:pPr>
              <w:spacing w:before="240"/>
              <w:jc w:val="both"/>
              <w:rPr>
                <w:rFonts w:cs="Arial"/>
                <w:i/>
                <w:color w:val="595959"/>
                <w:lang w:val="en-US"/>
              </w:rPr>
            </w:pPr>
            <w:r>
              <w:rPr>
                <w:rFonts w:cs="Arial"/>
                <w:i/>
                <w:color w:val="595959"/>
                <w:lang w:val="en-US"/>
              </w:rPr>
              <w:t>AromoBar</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Сфера деятельности компании</w:t>
            </w:r>
          </w:p>
        </w:tc>
        <w:tc>
          <w:tcPr>
            <w:tcW w:w="6043" w:type="dxa"/>
          </w:tcPr>
          <w:p w:rsidR="00B427C9" w:rsidRPr="00CB64B2" w:rsidRDefault="00B427C9" w:rsidP="00CB64B2">
            <w:pPr>
              <w:spacing w:before="240"/>
              <w:jc w:val="both"/>
              <w:rPr>
                <w:rFonts w:cs="Arial"/>
                <w:i/>
                <w:color w:val="595959"/>
              </w:rPr>
            </w:pPr>
            <w:r>
              <w:rPr>
                <w:rFonts w:cs="Arial"/>
                <w:i/>
                <w:color w:val="595959"/>
              </w:rPr>
              <w:t>Распив оригинальной парфюмерии от 3-х мл до целого флакона</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Рынок, на котором компания работает</w:t>
            </w:r>
          </w:p>
        </w:tc>
        <w:tc>
          <w:tcPr>
            <w:tcW w:w="6043" w:type="dxa"/>
          </w:tcPr>
          <w:p w:rsidR="00B427C9" w:rsidRPr="00CB64B2" w:rsidRDefault="00B427C9" w:rsidP="00CB64B2">
            <w:pPr>
              <w:spacing w:before="240"/>
              <w:jc w:val="both"/>
              <w:rPr>
                <w:rFonts w:cs="Arial"/>
                <w:i/>
                <w:color w:val="595959"/>
              </w:rPr>
            </w:pPr>
            <w:r w:rsidRPr="00CB64B2">
              <w:rPr>
                <w:rFonts w:cs="Arial"/>
                <w:i/>
                <w:color w:val="595959"/>
              </w:rPr>
              <w:t>Республика Беларусь</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Целевая аудитория</w:t>
            </w:r>
          </w:p>
        </w:tc>
        <w:tc>
          <w:tcPr>
            <w:tcW w:w="6043" w:type="dxa"/>
          </w:tcPr>
          <w:p w:rsidR="00B427C9" w:rsidRPr="00CB64B2" w:rsidRDefault="00B427C9" w:rsidP="000D5106">
            <w:pPr>
              <w:spacing w:before="240"/>
              <w:jc w:val="both"/>
              <w:rPr>
                <w:rFonts w:cs="Arial"/>
                <w:i/>
                <w:color w:val="595959"/>
              </w:rPr>
            </w:pPr>
            <w:r>
              <w:rPr>
                <w:rFonts w:cs="Arial"/>
                <w:i/>
                <w:color w:val="595959"/>
              </w:rPr>
              <w:t>80% клиентов – женщины, 20% - мужчины</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Сайт компании</w:t>
            </w:r>
          </w:p>
        </w:tc>
        <w:tc>
          <w:tcPr>
            <w:tcW w:w="6043" w:type="dxa"/>
          </w:tcPr>
          <w:p w:rsidR="00B427C9" w:rsidRPr="00483221" w:rsidRDefault="00B427C9" w:rsidP="00CB64B2">
            <w:pPr>
              <w:spacing w:before="240"/>
              <w:jc w:val="both"/>
              <w:rPr>
                <w:rFonts w:cs="Arial"/>
                <w:i/>
                <w:color w:val="595959"/>
                <w:lang w:val="en-US"/>
              </w:rPr>
            </w:pPr>
            <w:r>
              <w:rPr>
                <w:rFonts w:cs="Arial"/>
                <w:i/>
                <w:color w:val="595959"/>
                <w:lang w:val="en-US"/>
              </w:rPr>
              <w:t>aromobar.by</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Ваше ФИО</w:t>
            </w:r>
          </w:p>
        </w:tc>
        <w:tc>
          <w:tcPr>
            <w:tcW w:w="6043" w:type="dxa"/>
          </w:tcPr>
          <w:p w:rsidR="00B427C9" w:rsidRPr="00483221" w:rsidRDefault="00B427C9" w:rsidP="00CB64B2">
            <w:pPr>
              <w:spacing w:before="240"/>
              <w:jc w:val="both"/>
              <w:rPr>
                <w:rFonts w:cs="Arial"/>
                <w:i/>
                <w:color w:val="595959"/>
              </w:rPr>
            </w:pPr>
            <w:r>
              <w:rPr>
                <w:rFonts w:cs="Arial"/>
                <w:i/>
                <w:color w:val="595959"/>
                <w:lang w:val="en-US"/>
              </w:rPr>
              <w:t>ИП Балута</w:t>
            </w:r>
            <w:r>
              <w:rPr>
                <w:rFonts w:cs="Arial"/>
                <w:i/>
                <w:color w:val="595959"/>
              </w:rPr>
              <w:t xml:space="preserve"> </w:t>
            </w:r>
            <w:r>
              <w:rPr>
                <w:rFonts w:cs="Arial"/>
                <w:i/>
                <w:color w:val="595959"/>
                <w:lang w:val="en-US"/>
              </w:rPr>
              <w:t>Анастасия</w:t>
            </w:r>
            <w:r>
              <w:rPr>
                <w:rFonts w:cs="Arial"/>
                <w:i/>
                <w:color w:val="595959"/>
              </w:rPr>
              <w:t xml:space="preserve"> </w:t>
            </w:r>
            <w:r>
              <w:rPr>
                <w:rFonts w:cs="Arial"/>
                <w:i/>
                <w:color w:val="595959"/>
                <w:lang w:val="en-US"/>
              </w:rPr>
              <w:t>Олеговна</w:t>
            </w:r>
          </w:p>
        </w:tc>
      </w:tr>
      <w:tr w:rsidR="00B427C9" w:rsidRPr="00CB64B2" w:rsidTr="00CB64B2">
        <w:tc>
          <w:tcPr>
            <w:tcW w:w="3528" w:type="dxa"/>
          </w:tcPr>
          <w:p w:rsidR="00B427C9" w:rsidRPr="00CB64B2" w:rsidRDefault="00B427C9" w:rsidP="005C7FCD">
            <w:pPr>
              <w:spacing w:before="240"/>
              <w:jc w:val="both"/>
              <w:rPr>
                <w:rFonts w:cs="Arial"/>
                <w:b/>
                <w:szCs w:val="24"/>
              </w:rPr>
            </w:pPr>
            <w:r w:rsidRPr="00CB64B2">
              <w:rPr>
                <w:rFonts w:cs="Arial"/>
                <w:b/>
                <w:szCs w:val="24"/>
              </w:rPr>
              <w:t>Контактный телефон</w:t>
            </w:r>
          </w:p>
        </w:tc>
        <w:tc>
          <w:tcPr>
            <w:tcW w:w="6043" w:type="dxa"/>
          </w:tcPr>
          <w:p w:rsidR="00B427C9" w:rsidRPr="00CB64B2" w:rsidRDefault="00B427C9" w:rsidP="005C7FCD">
            <w:pPr>
              <w:spacing w:before="240"/>
              <w:jc w:val="both"/>
              <w:rPr>
                <w:rFonts w:cs="Arial"/>
                <w:i/>
                <w:color w:val="595959"/>
              </w:rPr>
            </w:pPr>
            <w:r>
              <w:rPr>
                <w:rFonts w:cs="Arial"/>
                <w:i/>
                <w:color w:val="595959"/>
              </w:rPr>
              <w:t>+375447411524</w:t>
            </w:r>
          </w:p>
        </w:tc>
      </w:tr>
      <w:tr w:rsidR="00B427C9" w:rsidRPr="00CB64B2" w:rsidTr="00CB64B2">
        <w:tc>
          <w:tcPr>
            <w:tcW w:w="3528" w:type="dxa"/>
          </w:tcPr>
          <w:p w:rsidR="00B427C9" w:rsidRPr="00CB64B2" w:rsidRDefault="00B427C9" w:rsidP="00B31A18">
            <w:pPr>
              <w:spacing w:before="240"/>
              <w:jc w:val="both"/>
              <w:rPr>
                <w:rFonts w:cs="Arial"/>
                <w:b/>
                <w:szCs w:val="24"/>
                <w:lang w:val="en-US"/>
              </w:rPr>
            </w:pPr>
            <w:r w:rsidRPr="00CB64B2">
              <w:rPr>
                <w:rFonts w:cs="Arial"/>
                <w:b/>
                <w:szCs w:val="24"/>
              </w:rPr>
              <w:t xml:space="preserve">Контактный </w:t>
            </w:r>
            <w:r w:rsidRPr="00CB64B2">
              <w:rPr>
                <w:rFonts w:cs="Arial"/>
                <w:b/>
                <w:szCs w:val="24"/>
                <w:lang w:val="en-US"/>
              </w:rPr>
              <w:t>e-mail</w:t>
            </w:r>
          </w:p>
        </w:tc>
        <w:tc>
          <w:tcPr>
            <w:tcW w:w="6043" w:type="dxa"/>
          </w:tcPr>
          <w:p w:rsidR="00B427C9" w:rsidRPr="00483221" w:rsidRDefault="00B427C9" w:rsidP="00B31A18">
            <w:pPr>
              <w:spacing w:before="240"/>
              <w:jc w:val="both"/>
              <w:rPr>
                <w:rFonts w:cs="Arial"/>
                <w:i/>
                <w:color w:val="595959"/>
                <w:lang w:val="en-US"/>
              </w:rPr>
            </w:pPr>
            <w:hyperlink r:id="rId7" w:history="1">
              <w:r w:rsidRPr="00784E31">
                <w:rPr>
                  <w:rStyle w:val="Hyperlink"/>
                  <w:rFonts w:cs="Arial"/>
                  <w:i/>
                  <w:lang w:val="en-US"/>
                </w:rPr>
                <w:t>nastiabaluta@mail.ru</w:t>
              </w:r>
            </w:hyperlink>
          </w:p>
        </w:tc>
      </w:tr>
      <w:tr w:rsidR="00B427C9" w:rsidRPr="00CB64B2" w:rsidTr="00705865">
        <w:tc>
          <w:tcPr>
            <w:tcW w:w="3528" w:type="dxa"/>
            <w:vAlign w:val="center"/>
          </w:tcPr>
          <w:p w:rsidR="00B427C9" w:rsidRPr="00CB64B2" w:rsidRDefault="00B427C9" w:rsidP="00705865">
            <w:pPr>
              <w:spacing w:after="0"/>
              <w:rPr>
                <w:rFonts w:cs="Arial"/>
                <w:b/>
                <w:szCs w:val="24"/>
                <w:lang w:val="en-US"/>
              </w:rPr>
            </w:pPr>
            <w:r w:rsidRPr="00705865">
              <w:rPr>
                <w:rFonts w:cs="Arial"/>
                <w:b/>
                <w:szCs w:val="24"/>
                <w:lang w:val="en-US"/>
              </w:rPr>
              <w:t>Срокиразработки</w:t>
            </w:r>
          </w:p>
        </w:tc>
        <w:tc>
          <w:tcPr>
            <w:tcW w:w="6043" w:type="dxa"/>
          </w:tcPr>
          <w:p w:rsidR="00B427C9" w:rsidRPr="00483221" w:rsidRDefault="00B427C9" w:rsidP="00705865">
            <w:pPr>
              <w:spacing w:before="240"/>
              <w:jc w:val="both"/>
              <w:rPr>
                <w:rFonts w:cs="Arial"/>
                <w:i/>
                <w:color w:val="595959"/>
              </w:rPr>
            </w:pPr>
            <w:r>
              <w:rPr>
                <w:rFonts w:cs="Arial"/>
                <w:i/>
                <w:color w:val="595959"/>
                <w:lang w:val="en-US"/>
              </w:rPr>
              <w:t>1-2 недели</w:t>
            </w:r>
          </w:p>
        </w:tc>
      </w:tr>
      <w:tr w:rsidR="00B427C9" w:rsidRPr="00CB64B2" w:rsidTr="00705865">
        <w:tc>
          <w:tcPr>
            <w:tcW w:w="3528" w:type="dxa"/>
            <w:vAlign w:val="center"/>
          </w:tcPr>
          <w:p w:rsidR="00B427C9" w:rsidRPr="00CB64B2" w:rsidRDefault="00B427C9" w:rsidP="00705865">
            <w:pPr>
              <w:spacing w:before="240"/>
              <w:rPr>
                <w:rFonts w:cs="Arial"/>
                <w:b/>
                <w:szCs w:val="24"/>
              </w:rPr>
            </w:pPr>
            <w:r w:rsidRPr="00705865">
              <w:rPr>
                <w:rFonts w:cs="Arial"/>
                <w:b/>
                <w:szCs w:val="24"/>
              </w:rPr>
              <w:t>Бюджет</w:t>
            </w:r>
          </w:p>
        </w:tc>
        <w:tc>
          <w:tcPr>
            <w:tcW w:w="6043" w:type="dxa"/>
          </w:tcPr>
          <w:p w:rsidR="00B427C9" w:rsidRPr="00483221" w:rsidRDefault="00B427C9" w:rsidP="00CB64B2">
            <w:pPr>
              <w:spacing w:before="240"/>
              <w:jc w:val="both"/>
              <w:rPr>
                <w:rFonts w:cs="Arial"/>
                <w:i/>
                <w:color w:val="595959"/>
              </w:rPr>
            </w:pPr>
            <w:r>
              <w:rPr>
                <w:rFonts w:cs="Arial"/>
                <w:i/>
                <w:color w:val="595959"/>
              </w:rPr>
              <w:t>200-250$</w:t>
            </w:r>
          </w:p>
        </w:tc>
      </w:tr>
    </w:tbl>
    <w:p w:rsidR="00B427C9" w:rsidRDefault="00B427C9" w:rsidP="0014490F">
      <w:pPr>
        <w:spacing w:before="240"/>
        <w:ind w:left="720"/>
        <w:jc w:val="both"/>
        <w:rPr>
          <w:rFonts w:ascii="Arial" w:hAnsi="Arial" w:cs="Arial"/>
          <w:b/>
          <w:sz w:val="24"/>
          <w:szCs w:val="24"/>
        </w:rPr>
      </w:pPr>
    </w:p>
    <w:p w:rsidR="00B427C9" w:rsidRDefault="00B427C9" w:rsidP="00A0147E">
      <w:pPr>
        <w:ind w:left="720"/>
        <w:jc w:val="both"/>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8"/>
        <w:gridCol w:w="6043"/>
      </w:tblGrid>
      <w:tr w:rsidR="00B427C9" w:rsidRPr="00CB64B2" w:rsidTr="00CB64B2">
        <w:tc>
          <w:tcPr>
            <w:tcW w:w="9571" w:type="dxa"/>
            <w:gridSpan w:val="2"/>
            <w:shd w:val="clear" w:color="auto" w:fill="FFAD53"/>
          </w:tcPr>
          <w:p w:rsidR="00B427C9" w:rsidRPr="003322DB" w:rsidRDefault="00B427C9" w:rsidP="00CB64B2">
            <w:pPr>
              <w:spacing w:before="240"/>
              <w:ind w:left="360"/>
              <w:jc w:val="center"/>
              <w:rPr>
                <w:rFonts w:cs="Arial"/>
                <w:b/>
                <w:i/>
                <w:sz w:val="44"/>
                <w:szCs w:val="44"/>
              </w:rPr>
            </w:pPr>
            <w:r w:rsidRPr="003322DB">
              <w:rPr>
                <w:rFonts w:cs="Arial"/>
                <w:b/>
                <w:i/>
                <w:sz w:val="44"/>
                <w:szCs w:val="44"/>
              </w:rPr>
              <w:t>Идейная направленность проекта</w:t>
            </w:r>
          </w:p>
        </w:tc>
      </w:tr>
      <w:tr w:rsidR="00B427C9" w:rsidRPr="00CB64B2" w:rsidTr="00CB64B2">
        <w:trPr>
          <w:trHeight w:val="1322"/>
        </w:trPr>
        <w:tc>
          <w:tcPr>
            <w:tcW w:w="3528" w:type="dxa"/>
          </w:tcPr>
          <w:p w:rsidR="00B427C9" w:rsidRPr="00CB64B2" w:rsidRDefault="00B427C9" w:rsidP="00CB64B2">
            <w:pPr>
              <w:spacing w:before="240"/>
              <w:rPr>
                <w:rFonts w:cs="Arial"/>
                <w:b/>
                <w:szCs w:val="24"/>
              </w:rPr>
            </w:pPr>
            <w:r w:rsidRPr="00CB64B2">
              <w:rPr>
                <w:rFonts w:cs="Arial"/>
                <w:b/>
                <w:szCs w:val="24"/>
              </w:rPr>
              <w:t>Цели и задачи проекта</w:t>
            </w:r>
          </w:p>
        </w:tc>
        <w:tc>
          <w:tcPr>
            <w:tcW w:w="6043" w:type="dxa"/>
          </w:tcPr>
          <w:p w:rsidR="00B427C9" w:rsidRPr="00CB64B2" w:rsidRDefault="00B427C9" w:rsidP="00CB64B2">
            <w:pPr>
              <w:spacing w:before="240"/>
              <w:jc w:val="both"/>
              <w:rPr>
                <w:rFonts w:cs="Arial"/>
                <w:i/>
                <w:color w:val="595959"/>
              </w:rPr>
            </w:pPr>
            <w:r>
              <w:rPr>
                <w:rFonts w:cs="Arial"/>
                <w:i/>
                <w:color w:val="595959"/>
              </w:rPr>
              <w:t>Сделать оригинальную парфюмерию доступной каждому</w:t>
            </w:r>
          </w:p>
        </w:tc>
      </w:tr>
      <w:tr w:rsidR="00B427C9" w:rsidRPr="00CB64B2" w:rsidTr="003322DB">
        <w:trPr>
          <w:trHeight w:val="1912"/>
        </w:trPr>
        <w:tc>
          <w:tcPr>
            <w:tcW w:w="3528" w:type="dxa"/>
          </w:tcPr>
          <w:p w:rsidR="00B427C9" w:rsidRPr="00CB64B2" w:rsidRDefault="00B427C9" w:rsidP="00CB64B2">
            <w:pPr>
              <w:spacing w:before="240"/>
              <w:jc w:val="both"/>
              <w:rPr>
                <w:rFonts w:cs="Arial"/>
                <w:b/>
                <w:szCs w:val="24"/>
              </w:rPr>
            </w:pPr>
            <w:r w:rsidRPr="00CB64B2">
              <w:rPr>
                <w:rFonts w:cs="Arial"/>
                <w:b/>
                <w:szCs w:val="24"/>
              </w:rPr>
              <w:t>Какую информацию должен донести сайт клиенту</w:t>
            </w:r>
          </w:p>
        </w:tc>
        <w:tc>
          <w:tcPr>
            <w:tcW w:w="6043" w:type="dxa"/>
          </w:tcPr>
          <w:p w:rsidR="00B427C9" w:rsidRPr="00CB64B2" w:rsidRDefault="00B427C9" w:rsidP="00FA44BA">
            <w:pPr>
              <w:spacing w:before="240"/>
              <w:jc w:val="both"/>
              <w:rPr>
                <w:rFonts w:cs="Arial"/>
                <w:i/>
                <w:color w:val="595959"/>
              </w:rPr>
            </w:pP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Какая должна быть эмоциональная реакция клиента, при пользовании сайтом</w:t>
            </w:r>
          </w:p>
        </w:tc>
        <w:tc>
          <w:tcPr>
            <w:tcW w:w="6043" w:type="dxa"/>
          </w:tcPr>
          <w:p w:rsidR="00B427C9" w:rsidRPr="00CB64B2" w:rsidRDefault="00B427C9" w:rsidP="00CB64B2">
            <w:pPr>
              <w:spacing w:before="240"/>
              <w:jc w:val="both"/>
              <w:rPr>
                <w:rFonts w:cs="Arial"/>
                <w:i/>
                <w:color w:val="595959"/>
              </w:rPr>
            </w:pPr>
            <w:r>
              <w:rPr>
                <w:rFonts w:cs="Arial"/>
                <w:i/>
                <w:color w:val="595959"/>
              </w:rPr>
              <w:t>Самая главная эмоция при посещении сайта – появление мысли «ХОЧУ!». Привлекательный, простой и запоминающийся дизайн сайта, который приятен глазу и прост в ориентировании на нем.</w:t>
            </w:r>
          </w:p>
          <w:p w:rsidR="00B427C9" w:rsidRPr="00CB64B2" w:rsidRDefault="00B427C9" w:rsidP="00CB64B2">
            <w:pPr>
              <w:spacing w:before="240"/>
              <w:jc w:val="both"/>
              <w:rPr>
                <w:rFonts w:cs="Arial"/>
                <w:i/>
                <w:color w:val="595959"/>
              </w:rPr>
            </w:pP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Какие действия должен совершать клиент на сайте</w:t>
            </w:r>
          </w:p>
        </w:tc>
        <w:tc>
          <w:tcPr>
            <w:tcW w:w="6043" w:type="dxa"/>
          </w:tcPr>
          <w:p w:rsidR="00B427C9" w:rsidRPr="00CB64B2" w:rsidRDefault="00B427C9" w:rsidP="00CB64B2">
            <w:pPr>
              <w:spacing w:before="240"/>
              <w:jc w:val="both"/>
              <w:rPr>
                <w:rFonts w:cs="Arial"/>
                <w:i/>
                <w:color w:val="595959"/>
              </w:rPr>
            </w:pPr>
            <w:r>
              <w:rPr>
                <w:rFonts w:cs="Arial"/>
                <w:i/>
                <w:color w:val="595959"/>
              </w:rPr>
              <w:t>Осуществлять заказ товаров, создавать личный кабинет и просматривать в нем историю и статус своих заказов</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На что клиент должен обращать внимание в первую очередь</w:t>
            </w:r>
          </w:p>
        </w:tc>
        <w:tc>
          <w:tcPr>
            <w:tcW w:w="6043" w:type="dxa"/>
          </w:tcPr>
          <w:p w:rsidR="00B427C9" w:rsidRPr="00D83518" w:rsidRDefault="00B427C9" w:rsidP="00CB64B2">
            <w:pPr>
              <w:spacing w:before="240"/>
              <w:jc w:val="both"/>
              <w:rPr>
                <w:rFonts w:cs="Arial"/>
                <w:i/>
                <w:color w:val="595959"/>
              </w:rPr>
            </w:pPr>
            <w:r>
              <w:rPr>
                <w:rFonts w:cs="Arial"/>
                <w:i/>
                <w:color w:val="595959"/>
              </w:rPr>
              <w:t>Н</w:t>
            </w:r>
            <w:r w:rsidRPr="00CB64B2">
              <w:rPr>
                <w:rFonts w:cs="Arial"/>
                <w:i/>
                <w:color w:val="595959"/>
              </w:rPr>
              <w:t>а доступност</w:t>
            </w:r>
            <w:r>
              <w:rPr>
                <w:rFonts w:cs="Arial"/>
                <w:i/>
                <w:color w:val="595959"/>
              </w:rPr>
              <w:t>ь информации и простоту в навигации на сайте</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Какой должна быть обратная форма связи клиента с компанией</w:t>
            </w:r>
          </w:p>
        </w:tc>
        <w:tc>
          <w:tcPr>
            <w:tcW w:w="6043" w:type="dxa"/>
          </w:tcPr>
          <w:p w:rsidR="00B427C9" w:rsidRPr="00483221" w:rsidRDefault="00B427C9" w:rsidP="00CB64B2">
            <w:pPr>
              <w:spacing w:before="240"/>
              <w:jc w:val="both"/>
              <w:rPr>
                <w:rFonts w:cs="Arial"/>
                <w:i/>
                <w:color w:val="595959"/>
              </w:rPr>
            </w:pPr>
            <w:r>
              <w:rPr>
                <w:rFonts w:cs="Arial"/>
                <w:i/>
                <w:color w:val="595959"/>
              </w:rPr>
              <w:t>Онлайн-консультант, e-mail, оставление заявки на звонок</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Назовите ваших конкурентов и приведите примеры их сайтов. Укажите их недостатки</w:t>
            </w:r>
          </w:p>
        </w:tc>
        <w:tc>
          <w:tcPr>
            <w:tcW w:w="6043" w:type="dxa"/>
          </w:tcPr>
          <w:p w:rsidR="00B427C9" w:rsidRDefault="00B427C9" w:rsidP="00CB64B2">
            <w:pPr>
              <w:spacing w:before="240"/>
              <w:jc w:val="both"/>
              <w:rPr>
                <w:rFonts w:cs="Arial"/>
                <w:i/>
                <w:color w:val="595959"/>
              </w:rPr>
            </w:pPr>
            <w:hyperlink r:id="rId8" w:history="1">
              <w:r w:rsidRPr="00784E31">
                <w:rPr>
                  <w:rStyle w:val="Hyperlink"/>
                  <w:rFonts w:cs="Arial"/>
                  <w:i/>
                </w:rPr>
                <w:t>https://aromoraspiv.by</w:t>
              </w:r>
            </w:hyperlink>
          </w:p>
          <w:p w:rsidR="00B427C9" w:rsidRDefault="00B427C9" w:rsidP="00CB64B2">
            <w:pPr>
              <w:spacing w:before="240"/>
              <w:jc w:val="both"/>
              <w:rPr>
                <w:rFonts w:cs="Arial"/>
                <w:i/>
                <w:color w:val="595959"/>
              </w:rPr>
            </w:pPr>
            <w:hyperlink r:id="rId9" w:history="1">
              <w:r w:rsidRPr="00784E31">
                <w:rPr>
                  <w:rStyle w:val="Hyperlink"/>
                  <w:rFonts w:cs="Arial"/>
                  <w:i/>
                </w:rPr>
                <w:t>https://raspiv-parfum.by</w:t>
              </w:r>
            </w:hyperlink>
          </w:p>
          <w:p w:rsidR="00B427C9" w:rsidRPr="00483221" w:rsidRDefault="00B427C9" w:rsidP="00CB64B2">
            <w:pPr>
              <w:spacing w:before="240"/>
              <w:jc w:val="both"/>
              <w:rPr>
                <w:rFonts w:cs="Arial"/>
                <w:i/>
                <w:color w:val="595959"/>
              </w:rPr>
            </w:pPr>
          </w:p>
        </w:tc>
      </w:tr>
      <w:tr w:rsidR="00B427C9" w:rsidRPr="00CB64B2" w:rsidTr="00CB64B2">
        <w:tc>
          <w:tcPr>
            <w:tcW w:w="3528" w:type="dxa"/>
          </w:tcPr>
          <w:p w:rsidR="00B427C9" w:rsidRPr="003322DB" w:rsidRDefault="00B427C9" w:rsidP="00CB64B2">
            <w:pPr>
              <w:spacing w:before="240"/>
              <w:jc w:val="both"/>
              <w:rPr>
                <w:rFonts w:cs="Arial"/>
                <w:b/>
                <w:szCs w:val="24"/>
                <w:lang w:val="en-US"/>
              </w:rPr>
            </w:pPr>
            <w:r w:rsidRPr="00CB64B2">
              <w:rPr>
                <w:rFonts w:cs="Arial"/>
                <w:b/>
                <w:szCs w:val="24"/>
              </w:rPr>
              <w:t>Планируете ли вы в дальнейшем развивать проект. Как вы это видите</w:t>
            </w:r>
            <w:r>
              <w:rPr>
                <w:rFonts w:cs="Arial"/>
                <w:b/>
                <w:szCs w:val="24"/>
                <w:lang w:val="en-US"/>
              </w:rPr>
              <w:t>.</w:t>
            </w:r>
          </w:p>
        </w:tc>
        <w:tc>
          <w:tcPr>
            <w:tcW w:w="6043" w:type="dxa"/>
          </w:tcPr>
          <w:p w:rsidR="00B427C9" w:rsidRPr="00CB64B2" w:rsidRDefault="00B427C9" w:rsidP="00CB64B2">
            <w:pPr>
              <w:spacing w:before="240"/>
              <w:jc w:val="both"/>
              <w:rPr>
                <w:rFonts w:cs="Arial"/>
                <w:i/>
                <w:color w:val="595959"/>
              </w:rPr>
            </w:pPr>
          </w:p>
        </w:tc>
      </w:tr>
    </w:tbl>
    <w:p w:rsidR="00B427C9" w:rsidRDefault="00B427C9" w:rsidP="00CB7136">
      <w:pPr>
        <w:spacing w:before="240"/>
        <w:ind w:left="720"/>
        <w:jc w:val="both"/>
        <w:rPr>
          <w:rFonts w:ascii="Arial" w:hAnsi="Arial" w:cs="Arial"/>
          <w:b/>
          <w:sz w:val="24"/>
          <w:szCs w:val="24"/>
        </w:rPr>
      </w:pPr>
    </w:p>
    <w:p w:rsidR="00B427C9" w:rsidRDefault="00B427C9" w:rsidP="00CB7136">
      <w:pPr>
        <w:spacing w:before="240"/>
        <w:ind w:left="720"/>
        <w:jc w:val="both"/>
        <w:rPr>
          <w:rFonts w:ascii="Arial" w:hAnsi="Arial" w:cs="Arial"/>
          <w:b/>
          <w:sz w:val="24"/>
          <w:szCs w:val="24"/>
        </w:rPr>
      </w:pPr>
    </w:p>
    <w:p w:rsidR="00B427C9" w:rsidRDefault="00B427C9" w:rsidP="00445E5A">
      <w:pPr>
        <w:spacing w:before="240"/>
        <w:jc w:val="both"/>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5"/>
        <w:gridCol w:w="8096"/>
      </w:tblGrid>
      <w:tr w:rsidR="00B427C9" w:rsidRPr="00CB64B2" w:rsidTr="00CB64B2">
        <w:tc>
          <w:tcPr>
            <w:tcW w:w="9571" w:type="dxa"/>
            <w:gridSpan w:val="2"/>
            <w:shd w:val="clear" w:color="auto" w:fill="FFAD53"/>
          </w:tcPr>
          <w:p w:rsidR="00B427C9" w:rsidRPr="003322DB" w:rsidRDefault="00B427C9" w:rsidP="00CB64B2">
            <w:pPr>
              <w:spacing w:before="240"/>
              <w:ind w:left="360"/>
              <w:jc w:val="center"/>
              <w:rPr>
                <w:rFonts w:cs="Arial"/>
                <w:b/>
                <w:i/>
                <w:sz w:val="44"/>
                <w:szCs w:val="44"/>
              </w:rPr>
            </w:pPr>
            <w:r w:rsidRPr="003322DB">
              <w:rPr>
                <w:rFonts w:cs="Arial"/>
                <w:b/>
                <w:i/>
                <w:sz w:val="44"/>
                <w:szCs w:val="44"/>
              </w:rPr>
              <w:t>Дизайн</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Есть ли у вас логотип и фирменный стиль</w:t>
            </w:r>
          </w:p>
        </w:tc>
        <w:tc>
          <w:tcPr>
            <w:tcW w:w="6043" w:type="dxa"/>
          </w:tcPr>
          <w:p w:rsidR="00B427C9" w:rsidRDefault="00B427C9" w:rsidP="00CB64B2">
            <w:pPr>
              <w:spacing w:before="240"/>
              <w:jc w:val="both"/>
              <w:rPr>
                <w:rFonts w:cs="Arial"/>
                <w:i/>
                <w:color w:val="595959"/>
              </w:rPr>
            </w:pPr>
            <w:r>
              <w:rPr>
                <w:rFonts w:cs="Arial"/>
                <w:i/>
                <w:color w:val="595959"/>
              </w:rPr>
              <w:t>Сайт должен быть в светлых тонах, ничего кричащего. Есть представление о том, как логотип должен выглядеть</w:t>
            </w:r>
          </w:p>
          <w:p w:rsidR="00B427C9" w:rsidRDefault="00B427C9" w:rsidP="00F55FCD">
            <w:pPr>
              <w:spacing w:before="240"/>
              <w:jc w:val="both"/>
              <w:rPr>
                <w:rFonts w:cs="Arial"/>
                <w:i/>
                <w:color w:val="595959"/>
              </w:rPr>
            </w:pPr>
            <w:r w:rsidRPr="00CF5C64">
              <w:rPr>
                <w:rFonts w:cs="Arial"/>
                <w:b/>
                <w:i/>
                <w:color w:val="FF0000"/>
              </w:rPr>
              <w:t>1.</w:t>
            </w:r>
            <w:r w:rsidRPr="00A83CC9">
              <w:rPr>
                <w:rFonts w:cs="Arial"/>
                <w:i/>
                <w:color w:val="59595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112.5pt">
                  <v:imagedata r:id="rId10" o:title=""/>
                </v:shape>
              </w:pict>
            </w:r>
          </w:p>
          <w:p w:rsidR="00B427C9" w:rsidRPr="009628B5" w:rsidRDefault="00B427C9" w:rsidP="00F55FCD">
            <w:pPr>
              <w:spacing w:before="100" w:beforeAutospacing="1" w:after="0" w:line="40" w:lineRule="atLeast"/>
              <w:jc w:val="center"/>
              <w:rPr>
                <w:rFonts w:cs="Arial"/>
                <w:i/>
                <w:color w:val="595959"/>
              </w:rPr>
            </w:pPr>
            <w:r>
              <w:rPr>
                <w:rFonts w:cs="Arial"/>
                <w:i/>
                <w:color w:val="595959"/>
                <w:lang w:val="en-US"/>
              </w:rPr>
              <w:t>AB</w:t>
            </w:r>
          </w:p>
          <w:p w:rsidR="00B427C9" w:rsidRPr="009628B5" w:rsidRDefault="00B427C9" w:rsidP="00F55FCD">
            <w:pPr>
              <w:spacing w:before="100" w:beforeAutospacing="1" w:after="0" w:line="40" w:lineRule="atLeast"/>
              <w:jc w:val="center"/>
              <w:rPr>
                <w:rFonts w:cs="Arial"/>
                <w:i/>
                <w:color w:val="595959"/>
              </w:rPr>
            </w:pPr>
            <w:r>
              <w:rPr>
                <w:rFonts w:cs="Arial"/>
                <w:i/>
                <w:color w:val="595959"/>
                <w:lang w:val="en-US"/>
              </w:rPr>
              <w:t>AROMOBAR</w:t>
            </w:r>
          </w:p>
          <w:p w:rsidR="00B427C9" w:rsidRDefault="00B427C9" w:rsidP="00F55FCD">
            <w:pPr>
              <w:spacing w:before="100" w:beforeAutospacing="1" w:after="0" w:line="40" w:lineRule="atLeast"/>
              <w:jc w:val="center"/>
              <w:rPr>
                <w:rFonts w:cs="Arial"/>
                <w:i/>
                <w:color w:val="595959"/>
              </w:rPr>
            </w:pPr>
            <w:r>
              <w:rPr>
                <w:rFonts w:cs="Arial"/>
                <w:i/>
                <w:color w:val="595959"/>
              </w:rPr>
              <w:t>Распив оригинальной парфюмерии</w:t>
            </w:r>
          </w:p>
          <w:p w:rsidR="00B427C9" w:rsidRPr="00CF5C64" w:rsidRDefault="00B427C9" w:rsidP="00F55FCD">
            <w:pPr>
              <w:spacing w:before="100" w:beforeAutospacing="1" w:after="0" w:line="40" w:lineRule="atLeast"/>
              <w:jc w:val="center"/>
              <w:rPr>
                <w:rFonts w:cs="Arial"/>
                <w:i/>
                <w:color w:val="595959"/>
              </w:rPr>
            </w:pPr>
            <w:r w:rsidRPr="00CF5C64">
              <w:rPr>
                <w:b/>
                <w:noProof/>
                <w:color w:val="FF0000"/>
                <w:lang w:eastAsia="ru-RU"/>
              </w:rPr>
              <w:t>2</w:t>
            </w:r>
            <w:r>
              <w:rPr>
                <w:noProof/>
                <w:lang w:eastAsia="ru-RU"/>
              </w:rPr>
              <w:t>.</w:t>
            </w:r>
            <w:r>
              <w:rPr>
                <w:noProof/>
                <w:lang w:eastAsia="ru-RU"/>
              </w:rPr>
              <w:pict>
                <v:shape id="_x0000_i1026" type="#_x0000_t75" style="width:175.5pt;height:81pt;visibility:visible">
                  <v:imagedata r:id="rId11" o:title="" croptop="8971f" cropbottom="43839f" cropleft="3045f" cropright="47743f"/>
                </v:shape>
              </w:pict>
            </w:r>
            <w:r>
              <w:rPr>
                <w:noProof/>
                <w:lang w:eastAsia="ru-RU"/>
              </w:rPr>
              <w:t xml:space="preserve">Возможен также такой логотип, и в рамочке надпись </w:t>
            </w:r>
            <w:r w:rsidRPr="00CF5C64">
              <w:rPr>
                <w:b/>
                <w:noProof/>
                <w:lang w:val="en-US" w:eastAsia="ru-RU"/>
              </w:rPr>
              <w:t>AromoBar</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Предпочтительное цветовое исполнение</w:t>
            </w:r>
          </w:p>
        </w:tc>
        <w:tc>
          <w:tcPr>
            <w:tcW w:w="6043" w:type="dxa"/>
          </w:tcPr>
          <w:p w:rsidR="00B427C9" w:rsidRDefault="00B427C9" w:rsidP="00CB64B2">
            <w:pPr>
              <w:spacing w:before="240"/>
              <w:rPr>
                <w:rFonts w:cs="Arial"/>
                <w:i/>
                <w:color w:val="595959"/>
              </w:rPr>
            </w:pPr>
            <w:r w:rsidRPr="00A83CC9">
              <w:rPr>
                <w:rFonts w:cs="Arial"/>
                <w:i/>
                <w:color w:val="595959"/>
              </w:rPr>
              <w:pict>
                <v:shape id="_x0000_i1027" type="#_x0000_t75" style="width:185.25pt;height:219.75pt">
                  <v:imagedata r:id="rId12" o:title=""/>
                </v:shape>
              </w:pict>
            </w:r>
            <w:r w:rsidRPr="00A83CC9">
              <w:rPr>
                <w:rFonts w:cs="Arial"/>
                <w:i/>
                <w:color w:val="595959"/>
              </w:rPr>
              <w:pict>
                <v:shape id="_x0000_i1028" type="#_x0000_t75" style="width:195pt;height:231pt">
                  <v:imagedata r:id="rId13" o:title=""/>
                </v:shape>
              </w:pict>
            </w:r>
            <w:r w:rsidRPr="00A83CC9">
              <w:rPr>
                <w:rFonts w:cs="Arial"/>
                <w:i/>
                <w:color w:val="595959"/>
              </w:rPr>
              <w:pict>
                <v:shape id="_x0000_i1029" type="#_x0000_t75" style="width:189pt;height:235.5pt">
                  <v:imagedata r:id="rId14" o:title=""/>
                </v:shape>
              </w:pict>
            </w:r>
          </w:p>
          <w:p w:rsidR="00B427C9" w:rsidRPr="00FA4F39" w:rsidRDefault="00B427C9" w:rsidP="00CB64B2">
            <w:pPr>
              <w:spacing w:before="240"/>
              <w:rPr>
                <w:rFonts w:cs="Arial"/>
                <w:i/>
                <w:color w:val="FF0000"/>
              </w:rPr>
            </w:pPr>
            <w:r w:rsidRPr="00A83CC9">
              <w:rPr>
                <w:noProof/>
                <w:color w:val="FF0000"/>
                <w:lang w:eastAsia="ru-RU"/>
              </w:rPr>
              <w:pict>
                <v:shape id="Рисунок 1" o:spid="_x0000_i1030" type="#_x0000_t75" style="width:195pt;height:254.25pt;visibility:visible" o:bordertopcolor="red" o:borderleftcolor="red" o:borderbottomcolor="red" o:borderrightcolor="red">
                  <v:imagedata r:id="rId15" o:title="" croptop="15246f" cropbottom="6457f" cropleft="11022f" cropright="34118f"/>
                  <w10:bordertop type="single" width="48"/>
                  <w10:borderleft type="single" width="48"/>
                  <w10:borderbottom type="single" width="48"/>
                  <w10:borderright type="single" width="48"/>
                </v:shape>
              </w:pict>
            </w:r>
            <w:r>
              <w:rPr>
                <w:noProof/>
                <w:color w:val="FF0000"/>
                <w:lang w:eastAsia="ru-RU"/>
              </w:rPr>
              <w:t>Последний вариант больше всего нравится</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Недопустимое цветовое исполнение</w:t>
            </w:r>
          </w:p>
        </w:tc>
        <w:tc>
          <w:tcPr>
            <w:tcW w:w="6043" w:type="dxa"/>
          </w:tcPr>
          <w:p w:rsidR="00B427C9" w:rsidRPr="00C5749A" w:rsidRDefault="00B427C9" w:rsidP="00CB64B2">
            <w:pPr>
              <w:spacing w:before="240"/>
              <w:rPr>
                <w:rFonts w:cs="Arial"/>
                <w:i/>
              </w:rPr>
            </w:pPr>
            <w:r w:rsidRPr="00C5749A">
              <w:rPr>
                <w:rFonts w:cs="Arial"/>
                <w:i/>
              </w:rPr>
              <w:t>Кислотные цвета, красный</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Примеры дизайнов сайтов, которые вам нравятся</w:t>
            </w:r>
          </w:p>
        </w:tc>
        <w:tc>
          <w:tcPr>
            <w:tcW w:w="6043" w:type="dxa"/>
          </w:tcPr>
          <w:p w:rsidR="00B427C9" w:rsidRDefault="00B427C9" w:rsidP="00CB64B2">
            <w:pPr>
              <w:spacing w:before="240"/>
            </w:pPr>
            <w:hyperlink r:id="rId16" w:history="1">
              <w:r w:rsidRPr="00FA4F39">
                <w:rPr>
                  <w:rStyle w:val="Hyperlink"/>
                </w:rPr>
                <w:t>https://aromoraspiv.by/</w:t>
              </w:r>
            </w:hyperlink>
            <w:r>
              <w:t xml:space="preserve"> Здесь нравится структура главной страницы (Нравится,  что отображается новое поступление товаров, рекомендуемые товары, возможность с главной страницы перейти в каталог женской-мужской парфюмерии)</w:t>
            </w:r>
          </w:p>
          <w:p w:rsidR="00B427C9" w:rsidRDefault="00B427C9" w:rsidP="00CB64B2">
            <w:pPr>
              <w:spacing w:before="240"/>
            </w:pPr>
            <w:hyperlink r:id="rId17" w:history="1">
              <w:r w:rsidRPr="002A5D57">
                <w:rPr>
                  <w:rStyle w:val="Hyperlink"/>
                </w:rPr>
                <w:t>https://raspiv-parfum.by/index.php?route=product/product&amp;path=61&amp;product_id=1054</w:t>
              </w:r>
            </w:hyperlink>
            <w:hyperlink r:id="rId18" w:history="1">
              <w:r w:rsidRPr="00FA4F39">
                <w:rPr>
                  <w:rStyle w:val="Hyperlink"/>
                </w:rPr>
                <w:t>https://aromoraspiv.by/product/agent-provocateur-l-agent-edp/</w:t>
              </w:r>
            </w:hyperlink>
            <w:r>
              <w:t xml:space="preserve"> По этим двум ссылкам нравится «шапка» у сайта,при переходе к конкретной позиции товара нравится как изложена информация о товаре, в выпадающем меню можно выбирать объем товара и кол-во товара к заказу, возможность написать отзыв, поставить оценку (только фотка с анимацией по первой ссылке-это лишнее)</w:t>
            </w:r>
          </w:p>
          <w:p w:rsidR="00B427C9" w:rsidRPr="00CB64B2" w:rsidRDefault="00B427C9" w:rsidP="00CB64B2">
            <w:pPr>
              <w:spacing w:before="240"/>
              <w:rPr>
                <w:rFonts w:ascii="Arial" w:hAnsi="Arial" w:cs="Arial"/>
                <w:i/>
                <w:color w:val="595959"/>
                <w:sz w:val="24"/>
                <w:szCs w:val="24"/>
              </w:rPr>
            </w:pPr>
            <w:hyperlink r:id="rId19" w:history="1">
              <w:r w:rsidRPr="00FA4F39">
                <w:rPr>
                  <w:rStyle w:val="Hyperlink"/>
                </w:rPr>
                <w:t>https://aromoraspiv.by/shop/</w:t>
              </w:r>
            </w:hyperlink>
            <w:r>
              <w:t xml:space="preserve"> здесь нравится, что есть сортировка товаров по цене и фильтр по брендам</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Примеры дизайнов сайтов, которые вам не нравятся</w:t>
            </w:r>
          </w:p>
        </w:tc>
        <w:tc>
          <w:tcPr>
            <w:tcW w:w="6043" w:type="dxa"/>
          </w:tcPr>
          <w:p w:rsidR="00B427C9" w:rsidRPr="00CB64B2" w:rsidRDefault="00B427C9" w:rsidP="00CB64B2">
            <w:pPr>
              <w:spacing w:before="240"/>
              <w:rPr>
                <w:rFonts w:cs="Arial"/>
                <w:i/>
                <w:color w:val="595959"/>
              </w:rPr>
            </w:pPr>
            <w:hyperlink r:id="rId20" w:history="1">
              <w:r w:rsidRPr="002A5D57">
                <w:rPr>
                  <w:rStyle w:val="Hyperlink"/>
                </w:rPr>
                <w:t>https://decant.by/brendy/bvlgari/omnia-crystalline/</w:t>
              </w:r>
            </w:hyperlink>
            <w:r>
              <w:t xml:space="preserve"> Здесь же при открытии товара информации вообще нет (сколько шт и в каком объеме заказать) – это пример того, как НЕ хочу видеть свой сайт</w:t>
            </w:r>
          </w:p>
        </w:tc>
      </w:tr>
      <w:tr w:rsidR="00B427C9" w:rsidRPr="00CB64B2" w:rsidTr="00CB64B2">
        <w:tc>
          <w:tcPr>
            <w:tcW w:w="3528" w:type="dxa"/>
          </w:tcPr>
          <w:p w:rsidR="00B427C9" w:rsidRPr="00CB64B2" w:rsidRDefault="00B427C9" w:rsidP="00CB64B2">
            <w:pPr>
              <w:spacing w:before="240"/>
              <w:ind w:right="-108"/>
              <w:jc w:val="both"/>
              <w:rPr>
                <w:rFonts w:cs="Arial"/>
                <w:b/>
                <w:szCs w:val="24"/>
              </w:rPr>
            </w:pPr>
            <w:r w:rsidRPr="00CB64B2">
              <w:rPr>
                <w:rFonts w:cs="Arial"/>
                <w:b/>
                <w:szCs w:val="24"/>
              </w:rPr>
              <w:t>Ваши пожелания о том, как должен выглядеть ваш проект</w:t>
            </w:r>
          </w:p>
        </w:tc>
        <w:tc>
          <w:tcPr>
            <w:tcW w:w="6043" w:type="dxa"/>
          </w:tcPr>
          <w:p w:rsidR="00B427C9" w:rsidRPr="00B34EC8" w:rsidRDefault="00B427C9" w:rsidP="00CB64B2">
            <w:pPr>
              <w:spacing w:before="240"/>
              <w:jc w:val="both"/>
              <w:rPr>
                <w:rFonts w:ascii="Arial" w:hAnsi="Arial" w:cs="Arial"/>
              </w:rPr>
            </w:pPr>
            <w:r w:rsidRPr="00B34EC8">
              <w:rPr>
                <w:rFonts w:ascii="Arial" w:hAnsi="Arial" w:cs="Arial"/>
              </w:rPr>
              <w:t>Перегружать сайт анимацией и цветом не нужно. Нужно просто, лаконично и в то же время со вкусом</w:t>
            </w:r>
          </w:p>
        </w:tc>
      </w:tr>
    </w:tbl>
    <w:p w:rsidR="00B427C9" w:rsidRDefault="00B427C9" w:rsidP="00D83518">
      <w:pPr>
        <w:spacing w:before="240"/>
        <w:jc w:val="both"/>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8"/>
        <w:gridCol w:w="6043"/>
      </w:tblGrid>
      <w:tr w:rsidR="00B427C9" w:rsidRPr="00CB64B2" w:rsidTr="00CB64B2">
        <w:tc>
          <w:tcPr>
            <w:tcW w:w="9571" w:type="dxa"/>
            <w:gridSpan w:val="2"/>
            <w:shd w:val="clear" w:color="auto" w:fill="FFAD53"/>
          </w:tcPr>
          <w:p w:rsidR="00B427C9" w:rsidRPr="003322DB" w:rsidRDefault="00B427C9" w:rsidP="00CB64B2">
            <w:pPr>
              <w:spacing w:before="240"/>
              <w:ind w:left="360"/>
              <w:jc w:val="center"/>
              <w:rPr>
                <w:rFonts w:cs="Arial"/>
                <w:b/>
                <w:i/>
                <w:sz w:val="44"/>
                <w:szCs w:val="44"/>
              </w:rPr>
            </w:pPr>
            <w:r w:rsidRPr="003322DB">
              <w:rPr>
                <w:rFonts w:cs="Arial"/>
                <w:b/>
                <w:i/>
                <w:sz w:val="44"/>
                <w:szCs w:val="44"/>
              </w:rPr>
              <w:t>Структура и функционал</w:t>
            </w:r>
          </w:p>
        </w:tc>
      </w:tr>
      <w:tr w:rsidR="00B427C9" w:rsidRPr="00CB64B2" w:rsidTr="00CB64B2">
        <w:trPr>
          <w:trHeight w:val="3119"/>
        </w:trPr>
        <w:tc>
          <w:tcPr>
            <w:tcW w:w="3528" w:type="dxa"/>
          </w:tcPr>
          <w:p w:rsidR="00B427C9" w:rsidRPr="00CB64B2" w:rsidRDefault="00B427C9" w:rsidP="00CB64B2">
            <w:pPr>
              <w:spacing w:after="0"/>
              <w:jc w:val="both"/>
              <w:rPr>
                <w:rFonts w:cs="Arial"/>
                <w:szCs w:val="24"/>
              </w:rPr>
            </w:pPr>
          </w:p>
          <w:p w:rsidR="00B427C9" w:rsidRPr="00CB64B2" w:rsidRDefault="00B427C9" w:rsidP="00CB64B2">
            <w:pPr>
              <w:spacing w:after="0"/>
              <w:jc w:val="both"/>
              <w:rPr>
                <w:rFonts w:cs="Arial"/>
                <w:szCs w:val="24"/>
              </w:rPr>
            </w:pPr>
          </w:p>
          <w:p w:rsidR="00B427C9" w:rsidRPr="00CB64B2" w:rsidRDefault="00B427C9" w:rsidP="00CB64B2">
            <w:pPr>
              <w:spacing w:after="0"/>
              <w:jc w:val="both"/>
              <w:rPr>
                <w:rFonts w:cs="Arial"/>
                <w:szCs w:val="24"/>
              </w:rPr>
            </w:pPr>
          </w:p>
          <w:p w:rsidR="00B427C9" w:rsidRPr="00CB64B2" w:rsidRDefault="00B427C9" w:rsidP="00CB64B2">
            <w:pPr>
              <w:spacing w:after="0"/>
              <w:jc w:val="both"/>
              <w:rPr>
                <w:rFonts w:cs="Arial"/>
                <w:b/>
                <w:szCs w:val="24"/>
              </w:rPr>
            </w:pPr>
            <w:r w:rsidRPr="00CB64B2">
              <w:rPr>
                <w:rFonts w:cs="Arial"/>
                <w:b/>
                <w:szCs w:val="24"/>
              </w:rPr>
              <w:t>Выберите тип вашего сайта</w:t>
            </w:r>
          </w:p>
          <w:p w:rsidR="00B427C9" w:rsidRPr="00CB64B2" w:rsidRDefault="00B427C9" w:rsidP="00CB64B2">
            <w:pPr>
              <w:spacing w:after="0"/>
              <w:jc w:val="both"/>
              <w:rPr>
                <w:rFonts w:cs="Arial"/>
                <w:szCs w:val="24"/>
              </w:rPr>
            </w:pPr>
            <w:r w:rsidRPr="00CB64B2">
              <w:rPr>
                <w:rFonts w:cs="Arial"/>
                <w:szCs w:val="24"/>
              </w:rPr>
              <w:t>(выделите нужное)</w:t>
            </w:r>
          </w:p>
        </w:tc>
        <w:tc>
          <w:tcPr>
            <w:tcW w:w="6043" w:type="dxa"/>
          </w:tcPr>
          <w:p w:rsidR="00B427C9" w:rsidRPr="00CB64B2" w:rsidRDefault="00B427C9" w:rsidP="00CB64B2">
            <w:pPr>
              <w:spacing w:after="120" w:line="240" w:lineRule="auto"/>
              <w:jc w:val="both"/>
              <w:rPr>
                <w:rFonts w:cs="Arial"/>
                <w:szCs w:val="24"/>
              </w:rPr>
            </w:pPr>
            <w:r w:rsidRPr="00CB64B2">
              <w:rPr>
                <w:rFonts w:cs="Arial"/>
                <w:szCs w:val="24"/>
              </w:rPr>
              <w:t>Интернет-магазин</w:t>
            </w:r>
          </w:p>
          <w:p w:rsidR="00B427C9" w:rsidRPr="00CB64B2" w:rsidRDefault="00B427C9" w:rsidP="00CB64B2">
            <w:pPr>
              <w:spacing w:after="120" w:line="240" w:lineRule="auto"/>
              <w:jc w:val="both"/>
              <w:rPr>
                <w:rFonts w:cs="Arial"/>
                <w:szCs w:val="24"/>
              </w:rPr>
            </w:pPr>
          </w:p>
        </w:tc>
      </w:tr>
      <w:tr w:rsidR="00B427C9" w:rsidRPr="00CB64B2" w:rsidTr="00CB64B2">
        <w:trPr>
          <w:trHeight w:val="1651"/>
        </w:trPr>
        <w:tc>
          <w:tcPr>
            <w:tcW w:w="3528" w:type="dxa"/>
          </w:tcPr>
          <w:p w:rsidR="00B427C9" w:rsidRPr="00CB64B2" w:rsidRDefault="00B427C9" w:rsidP="00CB64B2">
            <w:pPr>
              <w:spacing w:before="240"/>
              <w:jc w:val="both"/>
              <w:rPr>
                <w:rFonts w:cs="Arial"/>
                <w:b/>
                <w:szCs w:val="24"/>
              </w:rPr>
            </w:pPr>
            <w:r w:rsidRPr="00CB64B2">
              <w:rPr>
                <w:rFonts w:cs="Arial"/>
                <w:b/>
                <w:szCs w:val="24"/>
              </w:rPr>
              <w:t>Предполагаемое отражение сайта на различных разрешениях монитора</w:t>
            </w:r>
          </w:p>
          <w:p w:rsidR="00B427C9" w:rsidRPr="00CB64B2" w:rsidRDefault="00B427C9" w:rsidP="00CB64B2">
            <w:pPr>
              <w:jc w:val="both"/>
              <w:rPr>
                <w:rFonts w:cs="Arial"/>
                <w:szCs w:val="24"/>
              </w:rPr>
            </w:pPr>
            <w:r w:rsidRPr="00CB64B2">
              <w:rPr>
                <w:rFonts w:cs="Arial"/>
                <w:szCs w:val="24"/>
              </w:rPr>
              <w:t>(выделите нужное)</w:t>
            </w:r>
          </w:p>
        </w:tc>
        <w:tc>
          <w:tcPr>
            <w:tcW w:w="6043" w:type="dxa"/>
          </w:tcPr>
          <w:p w:rsidR="00B427C9" w:rsidRPr="002043FF" w:rsidRDefault="00B427C9" w:rsidP="00CB64B2">
            <w:pPr>
              <w:spacing w:before="240" w:after="120" w:line="240" w:lineRule="auto"/>
              <w:jc w:val="both"/>
              <w:rPr>
                <w:rFonts w:cs="Arial"/>
                <w:szCs w:val="24"/>
              </w:rPr>
            </w:pPr>
            <w:r>
              <w:rPr>
                <w:rFonts w:cs="Arial"/>
                <w:szCs w:val="24"/>
              </w:rPr>
              <w:t>Первые три названия (статичный, резиновый, адаптивный) мне ни о чем мне не говорят.. Сайт должен открываться нормально на мониторах разных разрешений, а также должна хорошо открываться и работать  мобильная версия сайта, чтобы без проблем человек с телефона смог делать заказы в магазине</w:t>
            </w:r>
          </w:p>
          <w:p w:rsidR="00B427C9" w:rsidRPr="00CB64B2" w:rsidRDefault="00B427C9" w:rsidP="00CB64B2">
            <w:pPr>
              <w:spacing w:before="240" w:after="120" w:line="240" w:lineRule="auto"/>
              <w:jc w:val="both"/>
              <w:rPr>
                <w:rFonts w:cs="Arial"/>
                <w:szCs w:val="24"/>
              </w:rPr>
            </w:pPr>
            <w:r w:rsidRPr="00CB64B2">
              <w:rPr>
                <w:rFonts w:cs="Arial"/>
                <w:szCs w:val="24"/>
              </w:rPr>
              <w:t>Статичный (фиксированный размер)</w:t>
            </w:r>
          </w:p>
          <w:p w:rsidR="00B427C9" w:rsidRPr="00CB64B2" w:rsidRDefault="00B427C9" w:rsidP="00CB64B2">
            <w:pPr>
              <w:spacing w:after="120" w:line="240" w:lineRule="auto"/>
              <w:jc w:val="both"/>
              <w:rPr>
                <w:rFonts w:cs="Arial"/>
                <w:szCs w:val="24"/>
              </w:rPr>
            </w:pPr>
            <w:r w:rsidRPr="00CB64B2">
              <w:rPr>
                <w:rFonts w:cs="Arial"/>
                <w:szCs w:val="24"/>
              </w:rPr>
              <w:t xml:space="preserve">Резиновый </w:t>
            </w:r>
          </w:p>
          <w:p w:rsidR="00B427C9" w:rsidRPr="00CB64B2" w:rsidRDefault="00B427C9" w:rsidP="00CB64B2">
            <w:pPr>
              <w:spacing w:after="120" w:line="240" w:lineRule="auto"/>
              <w:jc w:val="both"/>
              <w:rPr>
                <w:rFonts w:cs="Arial"/>
                <w:szCs w:val="24"/>
              </w:rPr>
            </w:pPr>
            <w:r w:rsidRPr="00CB64B2">
              <w:rPr>
                <w:rFonts w:cs="Arial"/>
                <w:szCs w:val="24"/>
              </w:rPr>
              <w:t>Адаптивный</w:t>
            </w:r>
          </w:p>
          <w:p w:rsidR="00B427C9" w:rsidRPr="002043FF" w:rsidRDefault="00B427C9" w:rsidP="00CB64B2">
            <w:pPr>
              <w:spacing w:after="120" w:line="240" w:lineRule="auto"/>
              <w:jc w:val="both"/>
              <w:rPr>
                <w:rFonts w:cs="Arial"/>
                <w:color w:val="000000"/>
                <w:szCs w:val="24"/>
              </w:rPr>
            </w:pPr>
            <w:r w:rsidRPr="002043FF">
              <w:rPr>
                <w:rFonts w:cs="Arial"/>
                <w:color w:val="000000"/>
                <w:szCs w:val="24"/>
              </w:rPr>
              <w:t>Мобильная версия</w:t>
            </w:r>
          </w:p>
        </w:tc>
      </w:tr>
      <w:tr w:rsidR="00B427C9" w:rsidRPr="00CB64B2" w:rsidTr="00CB64B2">
        <w:trPr>
          <w:trHeight w:val="693"/>
        </w:trPr>
        <w:tc>
          <w:tcPr>
            <w:tcW w:w="3528" w:type="dxa"/>
          </w:tcPr>
          <w:p w:rsidR="00B427C9" w:rsidRPr="00CB64B2" w:rsidRDefault="00B427C9" w:rsidP="00CB64B2">
            <w:pPr>
              <w:spacing w:before="240"/>
              <w:jc w:val="both"/>
              <w:rPr>
                <w:rFonts w:cs="Arial"/>
                <w:b/>
                <w:szCs w:val="24"/>
              </w:rPr>
            </w:pPr>
            <w:r w:rsidRPr="00CB64B2">
              <w:rPr>
                <w:rFonts w:cs="Arial"/>
                <w:b/>
                <w:szCs w:val="24"/>
              </w:rPr>
              <w:t>Языковые версии</w:t>
            </w:r>
          </w:p>
        </w:tc>
        <w:tc>
          <w:tcPr>
            <w:tcW w:w="6043" w:type="dxa"/>
          </w:tcPr>
          <w:p w:rsidR="00B427C9" w:rsidRPr="00C5749A" w:rsidRDefault="00B427C9" w:rsidP="00CB64B2">
            <w:pPr>
              <w:spacing w:before="240" w:line="240" w:lineRule="auto"/>
              <w:jc w:val="both"/>
              <w:rPr>
                <w:rFonts w:cs="Arial"/>
              </w:rPr>
            </w:pPr>
            <w:r w:rsidRPr="00C5749A">
              <w:rPr>
                <w:rFonts w:cs="Arial"/>
              </w:rPr>
              <w:t>Русский язык</w:t>
            </w:r>
          </w:p>
        </w:tc>
      </w:tr>
      <w:tr w:rsidR="00B427C9" w:rsidRPr="00CB64B2" w:rsidTr="00CB64B2">
        <w:trPr>
          <w:trHeight w:val="5971"/>
        </w:trPr>
        <w:tc>
          <w:tcPr>
            <w:tcW w:w="3528" w:type="dxa"/>
          </w:tcPr>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b/>
                <w:szCs w:val="24"/>
              </w:rPr>
            </w:pPr>
            <w:r w:rsidRPr="00CB64B2">
              <w:rPr>
                <w:rFonts w:cs="Arial"/>
                <w:b/>
                <w:szCs w:val="24"/>
              </w:rPr>
              <w:t>Структура разделов сайта</w:t>
            </w:r>
          </w:p>
          <w:p w:rsidR="00B427C9" w:rsidRPr="00CB64B2" w:rsidRDefault="00B427C9" w:rsidP="00CB64B2">
            <w:pPr>
              <w:jc w:val="both"/>
              <w:rPr>
                <w:rFonts w:cs="Arial"/>
                <w:b/>
                <w:szCs w:val="24"/>
              </w:rPr>
            </w:pPr>
            <w:r w:rsidRPr="00CB64B2">
              <w:rPr>
                <w:rFonts w:cs="Arial"/>
                <w:szCs w:val="24"/>
              </w:rPr>
              <w:t>(выделите нужное и укажите дополнительные разделы)</w:t>
            </w: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p w:rsidR="00B427C9" w:rsidRPr="00CB64B2" w:rsidRDefault="00B427C9" w:rsidP="00CB64B2">
            <w:pPr>
              <w:jc w:val="both"/>
              <w:rPr>
                <w:rFonts w:cs="Arial"/>
                <w:szCs w:val="24"/>
              </w:rPr>
            </w:pPr>
          </w:p>
        </w:tc>
        <w:tc>
          <w:tcPr>
            <w:tcW w:w="6043" w:type="dxa"/>
          </w:tcPr>
          <w:p w:rsidR="00B427C9" w:rsidRPr="00CB64B2" w:rsidRDefault="00B427C9" w:rsidP="00CB64B2">
            <w:pPr>
              <w:spacing w:before="240" w:after="120" w:line="240" w:lineRule="auto"/>
              <w:jc w:val="both"/>
              <w:rPr>
                <w:rFonts w:cs="Arial"/>
                <w:szCs w:val="24"/>
              </w:rPr>
            </w:pPr>
            <w:r>
              <w:rPr>
                <w:rFonts w:cs="Arial"/>
                <w:szCs w:val="24"/>
              </w:rPr>
              <w:t xml:space="preserve">1. </w:t>
            </w:r>
            <w:r w:rsidRPr="00CB64B2">
              <w:rPr>
                <w:rFonts w:cs="Arial"/>
                <w:szCs w:val="24"/>
              </w:rPr>
              <w:t>Главная</w:t>
            </w:r>
            <w:r>
              <w:rPr>
                <w:rFonts w:cs="Arial"/>
                <w:szCs w:val="24"/>
              </w:rPr>
              <w:t xml:space="preserve">( </w:t>
            </w:r>
            <w:hyperlink r:id="rId21" w:history="1">
              <w:r w:rsidRPr="003F5F01">
                <w:rPr>
                  <w:rStyle w:val="Hyperlink"/>
                </w:rPr>
                <w:t>https://aromoraspiv.by/</w:t>
              </w:r>
            </w:hyperlink>
            <w:r>
              <w:rPr>
                <w:rFonts w:cs="Arial"/>
                <w:szCs w:val="24"/>
              </w:rPr>
              <w:t>)</w:t>
            </w:r>
          </w:p>
          <w:p w:rsidR="00B427C9" w:rsidRPr="00CB64B2" w:rsidRDefault="00B427C9" w:rsidP="00CB64B2">
            <w:pPr>
              <w:spacing w:after="120" w:line="240" w:lineRule="auto"/>
              <w:jc w:val="both"/>
              <w:rPr>
                <w:rFonts w:cs="Arial"/>
                <w:szCs w:val="24"/>
              </w:rPr>
            </w:pPr>
            <w:r>
              <w:rPr>
                <w:rFonts w:cs="Arial"/>
                <w:szCs w:val="24"/>
              </w:rPr>
              <w:t>2. О нас</w:t>
            </w:r>
          </w:p>
          <w:p w:rsidR="00B427C9" w:rsidRDefault="00B427C9" w:rsidP="00CB64B2">
            <w:pPr>
              <w:spacing w:after="120" w:line="240" w:lineRule="auto"/>
              <w:jc w:val="both"/>
              <w:rPr>
                <w:rFonts w:cs="Arial"/>
                <w:szCs w:val="24"/>
              </w:rPr>
            </w:pPr>
            <w:r>
              <w:rPr>
                <w:rFonts w:cs="Arial"/>
                <w:szCs w:val="24"/>
              </w:rPr>
              <w:t xml:space="preserve">3. </w:t>
            </w:r>
            <w:r w:rsidRPr="00CB64B2">
              <w:rPr>
                <w:rFonts w:cs="Arial"/>
                <w:szCs w:val="24"/>
              </w:rPr>
              <w:t>Каталог товаров</w:t>
            </w:r>
            <w:r>
              <w:rPr>
                <w:rFonts w:cs="Arial"/>
                <w:szCs w:val="24"/>
              </w:rPr>
              <w:t xml:space="preserve"> (в каталоге нужен поиск по брендам через выпадающий список и фильтр цен)</w:t>
            </w:r>
          </w:p>
          <w:p w:rsidR="00B427C9" w:rsidRDefault="00B427C9" w:rsidP="002043FF">
            <w:pPr>
              <w:spacing w:after="120" w:line="240" w:lineRule="auto"/>
              <w:ind w:left="708"/>
              <w:jc w:val="both"/>
              <w:rPr>
                <w:rFonts w:cs="Arial"/>
                <w:szCs w:val="24"/>
              </w:rPr>
            </w:pPr>
            <w:r>
              <w:rPr>
                <w:rFonts w:cs="Arial"/>
                <w:szCs w:val="24"/>
              </w:rPr>
              <w:t>3.1 Женская парфюмерия</w:t>
            </w:r>
          </w:p>
          <w:p w:rsidR="00B427C9" w:rsidRDefault="00B427C9" w:rsidP="002043FF">
            <w:pPr>
              <w:spacing w:after="120" w:line="240" w:lineRule="auto"/>
              <w:ind w:left="708"/>
              <w:jc w:val="both"/>
              <w:rPr>
                <w:rFonts w:cs="Arial"/>
                <w:szCs w:val="24"/>
              </w:rPr>
            </w:pPr>
            <w:r>
              <w:rPr>
                <w:rFonts w:cs="Arial"/>
                <w:szCs w:val="24"/>
              </w:rPr>
              <w:t>3.2 Мужская парфюмерия</w:t>
            </w:r>
          </w:p>
          <w:p w:rsidR="00B427C9" w:rsidRDefault="00B427C9" w:rsidP="002043FF">
            <w:pPr>
              <w:spacing w:after="120" w:line="240" w:lineRule="auto"/>
              <w:ind w:left="708"/>
              <w:jc w:val="both"/>
              <w:rPr>
                <w:rFonts w:cs="Arial"/>
                <w:szCs w:val="24"/>
              </w:rPr>
            </w:pPr>
            <w:r>
              <w:rPr>
                <w:rFonts w:cs="Arial"/>
                <w:szCs w:val="24"/>
              </w:rPr>
              <w:t>3.3 Остатки во флаконах</w:t>
            </w:r>
          </w:p>
          <w:p w:rsidR="00B427C9" w:rsidRDefault="00B427C9" w:rsidP="002043FF">
            <w:pPr>
              <w:spacing w:after="120" w:line="240" w:lineRule="auto"/>
              <w:ind w:left="708"/>
              <w:jc w:val="both"/>
              <w:rPr>
                <w:rFonts w:cs="Arial"/>
                <w:szCs w:val="24"/>
              </w:rPr>
            </w:pPr>
            <w:r>
              <w:rPr>
                <w:rFonts w:cs="Arial"/>
                <w:szCs w:val="24"/>
              </w:rPr>
              <w:t>3.4 Атомайзеры</w:t>
            </w:r>
          </w:p>
          <w:p w:rsidR="00B427C9" w:rsidRDefault="00B427C9" w:rsidP="002043FF">
            <w:pPr>
              <w:spacing w:after="120" w:line="240" w:lineRule="auto"/>
              <w:jc w:val="both"/>
              <w:rPr>
                <w:rFonts w:cs="Arial"/>
                <w:szCs w:val="24"/>
              </w:rPr>
            </w:pPr>
            <w:r>
              <w:rPr>
                <w:rFonts w:cs="Arial"/>
                <w:szCs w:val="24"/>
              </w:rPr>
              <w:t xml:space="preserve">4. Доставка и оплата (должны быть следующие варианты оплаты: предоплата с помощью </w:t>
            </w:r>
            <w:hyperlink r:id="rId22" w:history="1">
              <w:r w:rsidRPr="00C5749A">
                <w:rPr>
                  <w:rStyle w:val="Strong"/>
                  <w:rFonts w:ascii="Arial" w:hAnsi="Arial" w:cs="Arial"/>
                  <w:b w:val="0"/>
                  <w:bCs/>
                  <w:u w:val="single"/>
                  <w:shd w:val="clear" w:color="auto" w:fill="FFFFFF"/>
                </w:rPr>
                <w:t>bePaid</w:t>
              </w:r>
            </w:hyperlink>
            <w:r w:rsidRPr="00C5749A">
              <w:rPr>
                <w:b/>
              </w:rPr>
              <w:t>,</w:t>
            </w:r>
            <w:r>
              <w:t xml:space="preserve"> </w:t>
            </w:r>
            <w:r>
              <w:rPr>
                <w:rFonts w:cs="Arial"/>
                <w:szCs w:val="24"/>
              </w:rPr>
              <w:t>предоплата на расчетный счет, наложенный платеж)</w:t>
            </w:r>
          </w:p>
          <w:p w:rsidR="00B427C9" w:rsidRDefault="00B427C9" w:rsidP="002043FF">
            <w:pPr>
              <w:spacing w:after="120" w:line="240" w:lineRule="auto"/>
              <w:jc w:val="both"/>
              <w:rPr>
                <w:rFonts w:cs="Arial"/>
                <w:szCs w:val="24"/>
              </w:rPr>
            </w:pPr>
            <w:r>
              <w:rPr>
                <w:rFonts w:cs="Arial"/>
                <w:szCs w:val="24"/>
              </w:rPr>
              <w:t>5. Контакты (Здесь будут контакты магазина, а также форма обратной связи)</w:t>
            </w:r>
          </w:p>
          <w:p w:rsidR="00B427C9" w:rsidRPr="00CB64B2" w:rsidRDefault="00B427C9" w:rsidP="002043FF">
            <w:pPr>
              <w:spacing w:after="120" w:line="240" w:lineRule="auto"/>
              <w:jc w:val="both"/>
              <w:rPr>
                <w:rFonts w:cs="Arial"/>
                <w:szCs w:val="24"/>
              </w:rPr>
            </w:pPr>
            <w:r>
              <w:rPr>
                <w:rFonts w:cs="Arial"/>
                <w:szCs w:val="24"/>
              </w:rPr>
              <w:t>6. Корзина (в виде значка)</w:t>
            </w:r>
          </w:p>
          <w:p w:rsidR="00B427C9" w:rsidRDefault="00B427C9" w:rsidP="00CB64B2">
            <w:pPr>
              <w:spacing w:after="120" w:line="240" w:lineRule="auto"/>
              <w:jc w:val="both"/>
              <w:rPr>
                <w:rFonts w:cs="Arial"/>
                <w:szCs w:val="24"/>
              </w:rPr>
            </w:pPr>
            <w:r>
              <w:rPr>
                <w:rFonts w:cs="Arial"/>
                <w:szCs w:val="24"/>
              </w:rPr>
              <w:t>И выше всего этого меню также кнопки «Регистрация/Вход в личный кабинет», активные иконки Инсты, ВК, Одноклассников, Вайбер, Ватсап,</w:t>
            </w:r>
            <w:bookmarkStart w:id="0" w:name="_GoBack"/>
            <w:bookmarkEnd w:id="0"/>
            <w:r>
              <w:rPr>
                <w:rFonts w:cs="Arial"/>
                <w:szCs w:val="24"/>
              </w:rPr>
              <w:t xml:space="preserve"> а также контактный номер телефона и режим работы магазина.</w:t>
            </w:r>
          </w:p>
          <w:p w:rsidR="00B427C9" w:rsidRPr="00CB64B2" w:rsidRDefault="00B427C9" w:rsidP="00CB64B2">
            <w:pPr>
              <w:spacing w:after="120" w:line="240" w:lineRule="auto"/>
              <w:jc w:val="both"/>
              <w:rPr>
                <w:rFonts w:cs="Arial"/>
                <w:szCs w:val="24"/>
              </w:rPr>
            </w:pPr>
            <w:r>
              <w:rPr>
                <w:rFonts w:cs="Arial"/>
                <w:szCs w:val="24"/>
              </w:rPr>
              <w:t xml:space="preserve">На каждой страничке также нужно будет прописать всю информацию о продавце, впринципеструктуракак и здесь </w:t>
            </w:r>
            <w:r>
              <w:t>https://aromoraspiv.by</w:t>
            </w:r>
          </w:p>
        </w:tc>
      </w:tr>
    </w:tbl>
    <w:p w:rsidR="00B427C9" w:rsidRDefault="00B427C9" w:rsidP="00CB7136">
      <w:pPr>
        <w:spacing w:before="240"/>
        <w:ind w:left="720"/>
        <w:jc w:val="both"/>
        <w:rPr>
          <w:rFonts w:ascii="Arial" w:hAnsi="Arial" w:cs="Arial"/>
          <w:b/>
          <w:sz w:val="24"/>
          <w:szCs w:val="24"/>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8"/>
        <w:gridCol w:w="5940"/>
      </w:tblGrid>
      <w:tr w:rsidR="00B427C9" w:rsidRPr="00CB64B2" w:rsidTr="00B34EC8">
        <w:trPr>
          <w:trHeight w:val="3176"/>
        </w:trPr>
        <w:tc>
          <w:tcPr>
            <w:tcW w:w="3528" w:type="dxa"/>
          </w:tcPr>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p>
          <w:p w:rsidR="00B427C9" w:rsidRPr="00CB64B2" w:rsidRDefault="00B427C9" w:rsidP="00CB64B2">
            <w:pPr>
              <w:spacing w:before="240"/>
              <w:jc w:val="both"/>
              <w:rPr>
                <w:rFonts w:cs="Arial"/>
                <w:b/>
                <w:szCs w:val="24"/>
              </w:rPr>
            </w:pPr>
            <w:r w:rsidRPr="00CB64B2">
              <w:rPr>
                <w:rFonts w:cs="Arial"/>
                <w:b/>
                <w:szCs w:val="24"/>
              </w:rPr>
              <w:t>Функциональные блоки и модули</w:t>
            </w:r>
          </w:p>
          <w:p w:rsidR="00B427C9" w:rsidRPr="00CB64B2" w:rsidRDefault="00B427C9" w:rsidP="00CB64B2">
            <w:pPr>
              <w:spacing w:before="240"/>
              <w:jc w:val="both"/>
              <w:rPr>
                <w:rFonts w:cs="Arial"/>
                <w:szCs w:val="24"/>
              </w:rPr>
            </w:pPr>
            <w:r w:rsidRPr="00CB64B2">
              <w:rPr>
                <w:rFonts w:cs="Arial"/>
                <w:szCs w:val="24"/>
              </w:rPr>
              <w:t>(выделите нужное и укажите дополнительные модули)</w:t>
            </w:r>
          </w:p>
        </w:tc>
        <w:tc>
          <w:tcPr>
            <w:tcW w:w="5940" w:type="dxa"/>
          </w:tcPr>
          <w:p w:rsidR="00B427C9" w:rsidRPr="00B34EC8" w:rsidRDefault="00B427C9" w:rsidP="00705865">
            <w:pPr>
              <w:spacing w:before="240" w:after="120" w:line="240" w:lineRule="auto"/>
              <w:jc w:val="both"/>
              <w:rPr>
                <w:rFonts w:cs="Arial"/>
              </w:rPr>
            </w:pPr>
            <w:r w:rsidRPr="00B34EC8">
              <w:rPr>
                <w:rFonts w:cs="Calibri"/>
              </w:rPr>
              <w:t>Поиск по сайту</w:t>
            </w:r>
          </w:p>
          <w:p w:rsidR="00B427C9" w:rsidRPr="00B34EC8" w:rsidRDefault="00B427C9" w:rsidP="00705865">
            <w:pPr>
              <w:spacing w:before="240" w:after="120" w:line="240" w:lineRule="auto"/>
              <w:jc w:val="both"/>
              <w:rPr>
                <w:rFonts w:cs="Arial"/>
                <w:color w:val="FF0000"/>
              </w:rPr>
            </w:pPr>
            <w:r w:rsidRPr="00B34EC8">
              <w:rPr>
                <w:rFonts w:cs="Arial"/>
                <w:color w:val="FF0000"/>
              </w:rPr>
              <w:t>Слайдер</w:t>
            </w:r>
            <w:r>
              <w:rPr>
                <w:rFonts w:cs="Arial"/>
                <w:color w:val="FF0000"/>
              </w:rPr>
              <w:t xml:space="preserve">          </w:t>
            </w:r>
            <w:r w:rsidRPr="00B34EC8">
              <w:rPr>
                <w:rFonts w:cs="Arial"/>
                <w:b/>
                <w:color w:val="FF0000"/>
              </w:rPr>
              <w:t>?</w:t>
            </w:r>
          </w:p>
          <w:p w:rsidR="00B427C9" w:rsidRPr="00CB64B2" w:rsidRDefault="00B427C9" w:rsidP="00705865">
            <w:pPr>
              <w:spacing w:before="240" w:after="120" w:line="240" w:lineRule="auto"/>
              <w:jc w:val="both"/>
              <w:rPr>
                <w:rFonts w:cs="Calibri"/>
              </w:rPr>
            </w:pPr>
            <w:r w:rsidRPr="00B34EC8">
              <w:rPr>
                <w:rFonts w:cs="Calibri"/>
                <w:color w:val="FF0000"/>
              </w:rPr>
              <w:t>Анкеты / заявки / заказы (формы)</w:t>
            </w:r>
            <w:r>
              <w:rPr>
                <w:rFonts w:cs="Calibri"/>
                <w:color w:val="FF0000"/>
              </w:rPr>
              <w:t xml:space="preserve">         </w:t>
            </w:r>
            <w:r w:rsidRPr="00B34EC8">
              <w:rPr>
                <w:rFonts w:cs="Calibri"/>
                <w:b/>
                <w:color w:val="FF0000"/>
              </w:rPr>
              <w:t>?</w:t>
            </w:r>
          </w:p>
          <w:p w:rsidR="00B427C9" w:rsidRPr="00B34EC8" w:rsidRDefault="00B427C9" w:rsidP="00705865">
            <w:pPr>
              <w:spacing w:before="240" w:after="120" w:line="240" w:lineRule="auto"/>
              <w:jc w:val="both"/>
              <w:rPr>
                <w:rFonts w:cs="Calibri"/>
              </w:rPr>
            </w:pPr>
            <w:r w:rsidRPr="00B34EC8">
              <w:rPr>
                <w:rFonts w:cs="Calibri"/>
              </w:rPr>
              <w:t>Личный кабинет</w:t>
            </w:r>
          </w:p>
          <w:p w:rsidR="00B427C9" w:rsidRPr="00B34EC8" w:rsidRDefault="00B427C9" w:rsidP="00705865">
            <w:pPr>
              <w:spacing w:before="240" w:after="120" w:line="240" w:lineRule="auto"/>
              <w:jc w:val="both"/>
              <w:rPr>
                <w:rFonts w:cs="Calibri"/>
              </w:rPr>
            </w:pPr>
            <w:r w:rsidRPr="00B34EC8">
              <w:rPr>
                <w:rFonts w:cs="Calibri"/>
              </w:rPr>
              <w:t>Заказать обратный звонок</w:t>
            </w:r>
          </w:p>
          <w:p w:rsidR="00B427C9" w:rsidRPr="00B34EC8" w:rsidRDefault="00B427C9" w:rsidP="00705865">
            <w:pPr>
              <w:spacing w:before="240" w:after="120" w:line="240" w:lineRule="auto"/>
              <w:jc w:val="both"/>
              <w:rPr>
                <w:rFonts w:cs="Calibri"/>
              </w:rPr>
            </w:pPr>
            <w:r w:rsidRPr="00B34EC8">
              <w:rPr>
                <w:rFonts w:cs="Calibri"/>
              </w:rPr>
              <w:t>Онлайн консультант</w:t>
            </w:r>
          </w:p>
          <w:p w:rsidR="00B427C9" w:rsidRPr="00B34EC8" w:rsidRDefault="00B427C9" w:rsidP="00705865">
            <w:pPr>
              <w:spacing w:before="240" w:after="120" w:line="240" w:lineRule="auto"/>
              <w:jc w:val="both"/>
              <w:rPr>
                <w:rFonts w:cs="Calibri"/>
              </w:rPr>
            </w:pPr>
            <w:r w:rsidRPr="00B34EC8">
              <w:rPr>
                <w:rFonts w:cs="Calibri"/>
              </w:rPr>
              <w:t>Отзывы клиентов</w:t>
            </w:r>
            <w:r>
              <w:rPr>
                <w:rFonts w:cs="Calibri"/>
              </w:rPr>
              <w:t xml:space="preserve"> </w:t>
            </w:r>
            <w:r w:rsidRPr="00B34EC8">
              <w:rPr>
                <w:rFonts w:cs="Calibri"/>
              </w:rPr>
              <w:t>(</w:t>
            </w:r>
            <w:hyperlink r:id="rId23" w:history="1">
              <w:r w:rsidRPr="00B34EC8">
                <w:rPr>
                  <w:rStyle w:val="Hyperlink"/>
                  <w:color w:val="auto"/>
                </w:rPr>
                <w:t>https://aromoraspiv.by/product/agent-provocateur-l-agent-edp/</w:t>
              </w:r>
            </w:hyperlink>
            <w:r w:rsidRPr="00B34EC8">
              <w:rPr>
                <w:rFonts w:cs="Calibri"/>
              </w:rPr>
              <w:t>)</w:t>
            </w:r>
          </w:p>
          <w:p w:rsidR="00B427C9" w:rsidRPr="00B34EC8" w:rsidRDefault="00B427C9" w:rsidP="00705865">
            <w:pPr>
              <w:spacing w:before="240" w:after="120" w:line="240" w:lineRule="auto"/>
              <w:jc w:val="both"/>
              <w:rPr>
                <w:rFonts w:cs="Calibri"/>
              </w:rPr>
            </w:pPr>
            <w:r w:rsidRPr="00B34EC8">
              <w:rPr>
                <w:rFonts w:cs="Calibri"/>
              </w:rPr>
              <w:t>Регистрация пользователей</w:t>
            </w:r>
          </w:p>
          <w:p w:rsidR="00B427C9" w:rsidRPr="00B34EC8" w:rsidRDefault="00B427C9" w:rsidP="00705865">
            <w:pPr>
              <w:spacing w:before="240" w:after="120" w:line="240" w:lineRule="auto"/>
              <w:jc w:val="both"/>
              <w:rPr>
                <w:rFonts w:cs="Calibri"/>
              </w:rPr>
            </w:pPr>
            <w:r w:rsidRPr="00B34EC8">
              <w:rPr>
                <w:rFonts w:cs="Calibri"/>
              </w:rPr>
              <w:t>Кнопки социальных сетей</w:t>
            </w:r>
          </w:p>
          <w:p w:rsidR="00B427C9" w:rsidRPr="00CB64B2" w:rsidRDefault="00B427C9" w:rsidP="00705865">
            <w:pPr>
              <w:spacing w:before="240" w:after="120" w:line="240" w:lineRule="auto"/>
              <w:jc w:val="both"/>
              <w:rPr>
                <w:rFonts w:cs="Calibri"/>
              </w:rPr>
            </w:pPr>
            <w:r w:rsidRPr="00B34EC8">
              <w:rPr>
                <w:rFonts w:cs="Calibri"/>
                <w:color w:val="FF0000"/>
              </w:rPr>
              <w:t>Внутренняя рекламная система / баннера</w:t>
            </w:r>
            <w:r>
              <w:rPr>
                <w:rFonts w:cs="Calibri"/>
                <w:b/>
                <w:color w:val="FF0000"/>
              </w:rPr>
              <w:t xml:space="preserve">     </w:t>
            </w:r>
            <w:r w:rsidRPr="006A08CE">
              <w:rPr>
                <w:rFonts w:cs="Calibri"/>
                <w:b/>
                <w:color w:val="FF0000"/>
              </w:rPr>
              <w:t>?</w:t>
            </w:r>
          </w:p>
          <w:p w:rsidR="00B427C9" w:rsidRPr="00B34EC8" w:rsidRDefault="00B427C9" w:rsidP="00705865">
            <w:pPr>
              <w:spacing w:before="240" w:after="120" w:line="240" w:lineRule="auto"/>
              <w:jc w:val="both"/>
              <w:rPr>
                <w:rFonts w:cs="Calibri"/>
              </w:rPr>
            </w:pPr>
            <w:r w:rsidRPr="00B34EC8">
              <w:rPr>
                <w:rFonts w:cs="Calibri"/>
              </w:rPr>
              <w:t>Сортировка товара</w:t>
            </w:r>
          </w:p>
          <w:p w:rsidR="00B427C9" w:rsidRPr="00B34EC8" w:rsidRDefault="00B427C9" w:rsidP="00705865">
            <w:pPr>
              <w:spacing w:before="240" w:after="120" w:line="240" w:lineRule="auto"/>
              <w:jc w:val="both"/>
              <w:rPr>
                <w:rFonts w:cs="Calibri"/>
              </w:rPr>
            </w:pPr>
            <w:r w:rsidRPr="00B34EC8">
              <w:rPr>
                <w:rFonts w:cs="Calibri"/>
              </w:rPr>
              <w:t>Новые поступления</w:t>
            </w:r>
          </w:p>
          <w:p w:rsidR="00B427C9" w:rsidRPr="00B34EC8" w:rsidRDefault="00B427C9" w:rsidP="00705865">
            <w:pPr>
              <w:spacing w:before="240" w:after="120" w:line="240" w:lineRule="auto"/>
              <w:jc w:val="both"/>
              <w:rPr>
                <w:rFonts w:cs="Calibri"/>
              </w:rPr>
            </w:pPr>
            <w:r w:rsidRPr="00B34EC8">
              <w:rPr>
                <w:rFonts w:cs="Calibri"/>
              </w:rPr>
              <w:t>Спецпредложения(пометка фотографии товара значком скидка)</w:t>
            </w:r>
          </w:p>
          <w:p w:rsidR="00B427C9" w:rsidRPr="00B34EC8" w:rsidRDefault="00B427C9" w:rsidP="00705865">
            <w:pPr>
              <w:spacing w:before="240" w:after="120" w:line="240" w:lineRule="auto"/>
              <w:jc w:val="both"/>
              <w:rPr>
                <w:rFonts w:cs="Calibri"/>
              </w:rPr>
            </w:pPr>
            <w:r w:rsidRPr="00B34EC8">
              <w:rPr>
                <w:rFonts w:cs="Calibri"/>
              </w:rPr>
              <w:t>Подключение платёжных систем</w:t>
            </w:r>
          </w:p>
          <w:p w:rsidR="00B427C9" w:rsidRDefault="00B427C9" w:rsidP="00B34EC8">
            <w:pPr>
              <w:spacing w:before="240" w:after="120" w:line="240" w:lineRule="auto"/>
              <w:jc w:val="both"/>
              <w:rPr>
                <w:rFonts w:cs="Calibri"/>
              </w:rPr>
            </w:pPr>
            <w:r w:rsidRPr="00B34EC8">
              <w:rPr>
                <w:rFonts w:cs="Calibri"/>
              </w:rPr>
              <w:t>Различные способы оплат</w:t>
            </w:r>
            <w:r>
              <w:rPr>
                <w:rFonts w:cs="Calibri"/>
              </w:rPr>
              <w:t>ы</w:t>
            </w:r>
          </w:p>
          <w:p w:rsidR="00B427C9" w:rsidRPr="00B34EC8" w:rsidRDefault="00B427C9" w:rsidP="00B34EC8">
            <w:pPr>
              <w:tabs>
                <w:tab w:val="left" w:pos="1859"/>
              </w:tabs>
              <w:rPr>
                <w:rFonts w:cs="Calibri"/>
              </w:rPr>
            </w:pPr>
          </w:p>
        </w:tc>
      </w:tr>
      <w:tr w:rsidR="00B427C9" w:rsidRPr="00CB64B2" w:rsidTr="00A14AA3">
        <w:trPr>
          <w:trHeight w:val="1918"/>
        </w:trPr>
        <w:tc>
          <w:tcPr>
            <w:tcW w:w="3528" w:type="dxa"/>
            <w:vAlign w:val="center"/>
          </w:tcPr>
          <w:p w:rsidR="00B427C9" w:rsidRPr="00A14AA3" w:rsidRDefault="00B427C9" w:rsidP="00A14AA3">
            <w:pPr>
              <w:spacing w:after="0"/>
              <w:rPr>
                <w:rFonts w:cs="Arial"/>
                <w:b/>
                <w:szCs w:val="24"/>
              </w:rPr>
            </w:pPr>
            <w:r w:rsidRPr="00A14AA3">
              <w:rPr>
                <w:rFonts w:cs="Arial"/>
                <w:b/>
                <w:szCs w:val="24"/>
              </w:rPr>
              <w:t>На какие географические регионы должен быть ориентирован Сайт</w:t>
            </w:r>
          </w:p>
        </w:tc>
        <w:tc>
          <w:tcPr>
            <w:tcW w:w="5940" w:type="dxa"/>
            <w:vAlign w:val="center"/>
          </w:tcPr>
          <w:p w:rsidR="00B427C9" w:rsidRPr="007747DC" w:rsidRDefault="00B427C9" w:rsidP="00A14AA3">
            <w:pPr>
              <w:spacing w:after="0"/>
              <w:rPr>
                <w:rFonts w:cs="Calibri"/>
              </w:rPr>
            </w:pPr>
            <w:r>
              <w:rPr>
                <w:rFonts w:cs="Calibri"/>
              </w:rPr>
              <w:t>Вся территория РБ</w:t>
            </w:r>
          </w:p>
        </w:tc>
      </w:tr>
    </w:tbl>
    <w:p w:rsidR="00B427C9" w:rsidRDefault="00B427C9" w:rsidP="005E044F">
      <w:pPr>
        <w:spacing w:before="240"/>
        <w:jc w:val="both"/>
        <w:rPr>
          <w:rFonts w:ascii="Arial" w:hAnsi="Arial" w:cs="Arial"/>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28"/>
        <w:gridCol w:w="6043"/>
      </w:tblGrid>
      <w:tr w:rsidR="00B427C9" w:rsidRPr="00CB64B2" w:rsidTr="00CB64B2">
        <w:tc>
          <w:tcPr>
            <w:tcW w:w="9571" w:type="dxa"/>
            <w:gridSpan w:val="2"/>
            <w:shd w:val="clear" w:color="auto" w:fill="FFAD53"/>
          </w:tcPr>
          <w:p w:rsidR="00B427C9" w:rsidRPr="003322DB" w:rsidRDefault="00B427C9" w:rsidP="00CB64B2">
            <w:pPr>
              <w:spacing w:before="240"/>
              <w:ind w:left="360"/>
              <w:jc w:val="center"/>
              <w:rPr>
                <w:rFonts w:cs="Arial"/>
                <w:b/>
                <w:i/>
                <w:sz w:val="44"/>
                <w:szCs w:val="44"/>
              </w:rPr>
            </w:pPr>
            <w:r w:rsidRPr="003322DB">
              <w:rPr>
                <w:rFonts w:cs="Arial"/>
                <w:b/>
                <w:i/>
                <w:sz w:val="44"/>
                <w:szCs w:val="44"/>
              </w:rPr>
              <w:t>Контент</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 xml:space="preserve">Готова ли информация для проекта? </w:t>
            </w:r>
          </w:p>
        </w:tc>
        <w:tc>
          <w:tcPr>
            <w:tcW w:w="6043" w:type="dxa"/>
          </w:tcPr>
          <w:p w:rsidR="00B427C9" w:rsidRPr="00B34EC8" w:rsidRDefault="00B427C9" w:rsidP="00CB64B2">
            <w:pPr>
              <w:spacing w:before="240" w:line="240" w:lineRule="auto"/>
              <w:jc w:val="center"/>
              <w:rPr>
                <w:rFonts w:cs="Arial"/>
                <w:i/>
              </w:rPr>
            </w:pPr>
            <w:r w:rsidRPr="00B34EC8">
              <w:rPr>
                <w:rFonts w:cs="Arial"/>
                <w:i/>
              </w:rPr>
              <w:t>Нужна 1 неделя для подготовки</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Нужна ли вам помощь по копирайтингу?</w:t>
            </w:r>
          </w:p>
        </w:tc>
        <w:tc>
          <w:tcPr>
            <w:tcW w:w="6043" w:type="dxa"/>
          </w:tcPr>
          <w:p w:rsidR="00B427C9" w:rsidRPr="00B34EC8" w:rsidRDefault="00B427C9" w:rsidP="00CB64B2">
            <w:pPr>
              <w:spacing w:before="240" w:line="240" w:lineRule="auto"/>
              <w:jc w:val="center"/>
              <w:rPr>
                <w:rFonts w:cs="Arial"/>
                <w:i/>
              </w:rPr>
            </w:pPr>
            <w:r w:rsidRPr="00B34EC8">
              <w:rPr>
                <w:rFonts w:cs="Arial"/>
                <w:i/>
              </w:rPr>
              <w:t>Возможно не потребуется</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Есть ли у вас качественные фотографии товара?</w:t>
            </w:r>
          </w:p>
        </w:tc>
        <w:tc>
          <w:tcPr>
            <w:tcW w:w="6043" w:type="dxa"/>
          </w:tcPr>
          <w:p w:rsidR="00B427C9" w:rsidRPr="00B34EC8" w:rsidRDefault="00B427C9" w:rsidP="00CB64B2">
            <w:pPr>
              <w:spacing w:before="240" w:line="240" w:lineRule="auto"/>
              <w:jc w:val="center"/>
              <w:rPr>
                <w:rFonts w:cs="Arial"/>
                <w:i/>
              </w:rPr>
            </w:pPr>
            <w:r w:rsidRPr="00B34EC8">
              <w:rPr>
                <w:rFonts w:cs="Arial"/>
                <w:i/>
              </w:rPr>
              <w:t>Нужна 1 неделя для подготовки</w:t>
            </w:r>
          </w:p>
        </w:tc>
      </w:tr>
      <w:tr w:rsidR="00B427C9" w:rsidRPr="00CB64B2" w:rsidTr="00CB64B2">
        <w:tc>
          <w:tcPr>
            <w:tcW w:w="3528" w:type="dxa"/>
          </w:tcPr>
          <w:p w:rsidR="00B427C9" w:rsidRPr="00CB64B2" w:rsidRDefault="00B427C9" w:rsidP="00CB64B2">
            <w:pPr>
              <w:spacing w:before="240"/>
              <w:jc w:val="both"/>
              <w:rPr>
                <w:rFonts w:cs="Arial"/>
                <w:b/>
                <w:szCs w:val="24"/>
              </w:rPr>
            </w:pPr>
            <w:r w:rsidRPr="00CB64B2">
              <w:rPr>
                <w:rFonts w:cs="Arial"/>
                <w:b/>
                <w:szCs w:val="24"/>
              </w:rPr>
              <w:t>Сможете ли вы предоставить материалы до начала работ?</w:t>
            </w:r>
          </w:p>
        </w:tc>
        <w:tc>
          <w:tcPr>
            <w:tcW w:w="6043" w:type="dxa"/>
          </w:tcPr>
          <w:p w:rsidR="00B427C9" w:rsidRPr="00B34EC8" w:rsidRDefault="00B427C9" w:rsidP="00CB64B2">
            <w:pPr>
              <w:spacing w:before="240" w:line="240" w:lineRule="auto"/>
              <w:jc w:val="center"/>
              <w:rPr>
                <w:rFonts w:cs="Arial"/>
                <w:i/>
              </w:rPr>
            </w:pPr>
            <w:r w:rsidRPr="00B34EC8">
              <w:rPr>
                <w:rFonts w:cs="Arial"/>
                <w:i/>
              </w:rPr>
              <w:t>Нужна 1 неделя для подготовки</w:t>
            </w:r>
          </w:p>
        </w:tc>
      </w:tr>
      <w:tr w:rsidR="00B427C9" w:rsidRPr="00CB64B2" w:rsidTr="00CB64B2">
        <w:tc>
          <w:tcPr>
            <w:tcW w:w="3528" w:type="dxa"/>
          </w:tcPr>
          <w:p w:rsidR="00B427C9" w:rsidRPr="00CB64B2" w:rsidRDefault="00B427C9" w:rsidP="00CB64B2">
            <w:pPr>
              <w:spacing w:before="240"/>
              <w:jc w:val="both"/>
              <w:rPr>
                <w:rFonts w:cs="Arial"/>
                <w:b/>
                <w:szCs w:val="24"/>
              </w:rPr>
            </w:pPr>
            <w:r w:rsidRPr="00705865">
              <w:rPr>
                <w:rFonts w:cs="Arial"/>
                <w:b/>
                <w:szCs w:val="24"/>
              </w:rPr>
              <w:t>Дополнительные услуги и сервисы</w:t>
            </w:r>
          </w:p>
        </w:tc>
        <w:tc>
          <w:tcPr>
            <w:tcW w:w="6043" w:type="dxa"/>
          </w:tcPr>
          <w:p w:rsidR="00B427C9" w:rsidRPr="00736696" w:rsidRDefault="00B427C9" w:rsidP="00705865">
            <w:pPr>
              <w:spacing w:before="240" w:line="240" w:lineRule="auto"/>
              <w:jc w:val="center"/>
              <w:rPr>
                <w:rFonts w:cs="Arial"/>
              </w:rPr>
            </w:pPr>
            <w:r w:rsidRPr="00736696">
              <w:rPr>
                <w:rFonts w:cs="Arial"/>
              </w:rPr>
              <w:t>Регистрация в поисковых системах</w:t>
            </w:r>
            <w:r>
              <w:rPr>
                <w:rFonts w:cs="Arial"/>
              </w:rPr>
              <w:t xml:space="preserve"> (чтобы яндекс и гугл поиски предлагали магазин по ключевым словам )</w:t>
            </w:r>
          </w:p>
          <w:p w:rsidR="00B427C9" w:rsidRPr="00736696" w:rsidRDefault="00B427C9" w:rsidP="00705865">
            <w:pPr>
              <w:spacing w:before="240" w:line="240" w:lineRule="auto"/>
              <w:jc w:val="center"/>
              <w:rPr>
                <w:rFonts w:cs="Arial"/>
              </w:rPr>
            </w:pPr>
            <w:r w:rsidRPr="00736696">
              <w:rPr>
                <w:rFonts w:cs="Arial"/>
              </w:rPr>
              <w:t>Наполнение контентом – что имеется ввиду? Первоначальное наполнение парой товаров?</w:t>
            </w:r>
          </w:p>
          <w:p w:rsidR="00B427C9" w:rsidRPr="00736696" w:rsidRDefault="00B427C9" w:rsidP="00736696">
            <w:pPr>
              <w:spacing w:before="240" w:line="240" w:lineRule="auto"/>
              <w:jc w:val="center"/>
              <w:rPr>
                <w:rFonts w:cs="Arial"/>
              </w:rPr>
            </w:pPr>
            <w:r w:rsidRPr="00736696">
              <w:rPr>
                <w:rFonts w:cs="Arial"/>
              </w:rPr>
              <w:t>Техническая поддержка сайта - возможно потребуется в процессе работы магазина</w:t>
            </w:r>
          </w:p>
          <w:p w:rsidR="00B427C9" w:rsidRPr="00D83518" w:rsidRDefault="00B427C9" w:rsidP="00736696">
            <w:pPr>
              <w:spacing w:before="240" w:line="240" w:lineRule="auto"/>
              <w:jc w:val="center"/>
              <w:rPr>
                <w:rFonts w:cs="Arial"/>
              </w:rPr>
            </w:pPr>
            <w:r w:rsidRPr="00736696">
              <w:rPr>
                <w:rFonts w:cs="Arial"/>
              </w:rPr>
              <w:t>SEO-продвижение</w:t>
            </w:r>
            <w:r>
              <w:rPr>
                <w:rFonts w:cs="Arial"/>
              </w:rPr>
              <w:t xml:space="preserve"> – без понятия что это и с чем его едят, нужно пояснение от Вас</w:t>
            </w:r>
          </w:p>
          <w:p w:rsidR="00B427C9" w:rsidRPr="002A5D57" w:rsidRDefault="00B427C9" w:rsidP="00705865">
            <w:pPr>
              <w:spacing w:before="240" w:line="240" w:lineRule="auto"/>
              <w:jc w:val="center"/>
              <w:rPr>
                <w:rFonts w:cs="Arial"/>
                <w:i/>
                <w:color w:val="FF0000"/>
              </w:rPr>
            </w:pPr>
            <w:r w:rsidRPr="00736696">
              <w:rPr>
                <w:rFonts w:cs="Arial"/>
              </w:rPr>
              <w:t>Разработка логотипа</w:t>
            </w:r>
          </w:p>
        </w:tc>
      </w:tr>
    </w:tbl>
    <w:p w:rsidR="00B427C9" w:rsidRDefault="00B427C9" w:rsidP="00CB7136">
      <w:pPr>
        <w:spacing w:before="240"/>
        <w:ind w:left="720"/>
        <w:jc w:val="both"/>
        <w:rPr>
          <w:rFonts w:cs="Arial"/>
          <w:b/>
          <w:sz w:val="24"/>
          <w:szCs w:val="24"/>
        </w:rPr>
      </w:pPr>
    </w:p>
    <w:p w:rsidR="00B427C9" w:rsidRPr="00CC1246" w:rsidRDefault="00B427C9" w:rsidP="004079E5">
      <w:pPr>
        <w:spacing w:before="240"/>
        <w:jc w:val="both"/>
        <w:rPr>
          <w:rFonts w:cs="Arial"/>
          <w:b/>
          <w:sz w:val="24"/>
          <w:szCs w:val="24"/>
        </w:rPr>
      </w:pPr>
      <w:r w:rsidRPr="00CC1246">
        <w:rPr>
          <w:rFonts w:cs="Arial"/>
          <w:b/>
          <w:sz w:val="24"/>
          <w:szCs w:val="24"/>
        </w:rPr>
        <w:t>Теперь</w:t>
      </w:r>
      <w:r>
        <w:rPr>
          <w:rFonts w:cs="Arial"/>
          <w:b/>
          <w:sz w:val="24"/>
          <w:szCs w:val="24"/>
        </w:rPr>
        <w:t xml:space="preserve"> заполненный бриф мы ждём у себя на почте по адресу: </w:t>
      </w:r>
      <w:hyperlink r:id="rId24" w:history="1">
        <w:r w:rsidRPr="0093489B">
          <w:rPr>
            <w:rStyle w:val="Hyperlink"/>
            <w:rFonts w:cs="Arial"/>
            <w:b/>
            <w:sz w:val="24"/>
            <w:szCs w:val="24"/>
            <w:lang w:val="en-US"/>
          </w:rPr>
          <w:t>medrom</w:t>
        </w:r>
        <w:r w:rsidRPr="0093489B">
          <w:rPr>
            <w:rStyle w:val="Hyperlink"/>
            <w:rFonts w:cs="Arial"/>
            <w:b/>
            <w:sz w:val="24"/>
            <w:szCs w:val="24"/>
          </w:rPr>
          <w:t>4</w:t>
        </w:r>
        <w:r w:rsidRPr="004079E5">
          <w:rPr>
            <w:rStyle w:val="Hyperlink"/>
            <w:rFonts w:cs="Arial"/>
            <w:b/>
            <w:sz w:val="24"/>
            <w:szCs w:val="24"/>
          </w:rPr>
          <w:t>@</w:t>
        </w:r>
        <w:r w:rsidRPr="0093489B">
          <w:rPr>
            <w:rStyle w:val="Hyperlink"/>
            <w:rFonts w:cs="Arial"/>
            <w:b/>
            <w:sz w:val="24"/>
            <w:szCs w:val="24"/>
            <w:lang w:val="en-US"/>
          </w:rPr>
          <w:t>gmail</w:t>
        </w:r>
        <w:r w:rsidRPr="004079E5">
          <w:rPr>
            <w:rStyle w:val="Hyperlink"/>
            <w:rFonts w:cs="Arial"/>
            <w:b/>
            <w:sz w:val="24"/>
            <w:szCs w:val="24"/>
          </w:rPr>
          <w:t>.</w:t>
        </w:r>
        <w:r w:rsidRPr="0093489B">
          <w:rPr>
            <w:rStyle w:val="Hyperlink"/>
            <w:rFonts w:cs="Arial"/>
            <w:b/>
            <w:sz w:val="24"/>
            <w:szCs w:val="24"/>
            <w:lang w:val="en-US"/>
          </w:rPr>
          <w:t>com</w:t>
        </w:r>
      </w:hyperlink>
    </w:p>
    <w:p w:rsidR="00B427C9" w:rsidRDefault="00B427C9" w:rsidP="004079E5">
      <w:pPr>
        <w:spacing w:before="240"/>
        <w:jc w:val="center"/>
        <w:rPr>
          <w:rFonts w:cs="Arial"/>
          <w:b/>
          <w:sz w:val="24"/>
          <w:szCs w:val="24"/>
        </w:rPr>
      </w:pPr>
      <w:r>
        <w:rPr>
          <w:rFonts w:cs="Arial"/>
          <w:b/>
          <w:sz w:val="24"/>
          <w:szCs w:val="24"/>
        </w:rPr>
        <w:t>Спасибо за проделанную работу</w:t>
      </w:r>
      <w:r w:rsidRPr="009628B5">
        <w:rPr>
          <w:rFonts w:cs="Arial"/>
          <w:b/>
          <w:sz w:val="24"/>
          <w:szCs w:val="24"/>
        </w:rPr>
        <w:t>!</w:t>
      </w: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D83518">
      <w:pPr>
        <w:spacing w:before="240"/>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4079E5">
      <w:pPr>
        <w:spacing w:before="240"/>
        <w:jc w:val="center"/>
        <w:rPr>
          <w:rFonts w:cs="Arial"/>
          <w:b/>
          <w:sz w:val="24"/>
          <w:szCs w:val="24"/>
        </w:rPr>
      </w:pPr>
    </w:p>
    <w:p w:rsidR="00B427C9" w:rsidRDefault="00B427C9" w:rsidP="00BA7483">
      <w:pPr>
        <w:pStyle w:val="Title"/>
      </w:pPr>
      <w:r>
        <w:t>Для тех, кто собирается писать ТЗ, мы предлагаем ознакомиться с моими рекомендациями.</w:t>
      </w:r>
    </w:p>
    <w:p w:rsidR="00B427C9" w:rsidRPr="00BA7483" w:rsidRDefault="00B427C9" w:rsidP="00BA7483">
      <w:pPr>
        <w:pStyle w:val="NormalWeb"/>
        <w:rPr>
          <w:rFonts w:ascii="Cambria" w:hAnsi="Cambria"/>
        </w:rPr>
      </w:pPr>
      <w:r>
        <w:t> </w:t>
      </w:r>
      <w:r>
        <w:rPr>
          <w:sz w:val="21"/>
          <w:szCs w:val="21"/>
        </w:rPr>
        <w:br/>
      </w:r>
      <w:r w:rsidRPr="00BA7483">
        <w:rPr>
          <w:rFonts w:ascii="Cambria" w:hAnsi="Cambria"/>
          <w:sz w:val="36"/>
          <w:szCs w:val="36"/>
        </w:rPr>
        <w:t>Суть техзадания</w:t>
      </w:r>
    </w:p>
    <w:p w:rsidR="00B427C9" w:rsidRDefault="00B427C9" w:rsidP="00BA7483">
      <w:pPr>
        <w:pStyle w:val="NormalWeb"/>
      </w:pPr>
      <w:r>
        <w:t>Ваша первоначальная задача донести до разработчика суть вашего проекта. Именно с этого должно начинаться любое техническое задание на разработку сайта.</w:t>
      </w:r>
    </w:p>
    <w:p w:rsidR="00B427C9" w:rsidRDefault="00B427C9" w:rsidP="00BA7483">
      <w:pPr>
        <w:pStyle w:val="NormalWeb"/>
      </w:pPr>
      <w:r>
        <w:t>Опишите в свободной форме свой проект, расскажите разработчику, что вы хотите получить от своего нового сайта (или доработки уже существующего) и каким его должен видеть посетитель.</w:t>
      </w:r>
    </w:p>
    <w:p w:rsidR="00B427C9" w:rsidRDefault="00B427C9" w:rsidP="00BA7483">
      <w:pPr>
        <w:pStyle w:val="NormalWeb"/>
        <w:ind w:left="600"/>
      </w:pPr>
      <w:r>
        <w:rPr>
          <w:rStyle w:val="Emphasis"/>
          <w:iCs/>
          <w:color w:val="333399"/>
        </w:rPr>
        <w:t>Пример: «Будущий интернет-магазин кондиционеров будет служить основным инструментом для привлечения клиентов и увеличения продаж. От большинства конкурентов нас отличает наличие собственного сервисного центра и технический персонал прошедший обучение в Японии. Наш посетитель и потенциальный клиент должен с первого взгляда понять, что попал на сайт серьезной организации, однако серьезность не должна „давить“ — мы хотим произвести впечатление открытой компании с которой легко работать.».</w:t>
      </w:r>
    </w:p>
    <w:p w:rsidR="00B427C9" w:rsidRDefault="00B427C9" w:rsidP="00BA7483">
      <w:pPr>
        <w:pStyle w:val="NormalWeb"/>
      </w:pPr>
      <w:r>
        <w:t>Подобное описание даст разработчикам возможность прочувствовать что им предстоит сделать, а значит все дальнейшее описание будет восприниматься через призму этих ощущений и избавит от необходимости без видимых причин вдаваться в ненужные и путающие на начальном этапе подробности. Вышеописанное особенно актуально для дизайнеров.  </w:t>
      </w:r>
    </w:p>
    <w:p w:rsidR="00B427C9" w:rsidRDefault="00B427C9" w:rsidP="00BA7483">
      <w:pPr>
        <w:pStyle w:val="NormalWeb"/>
      </w:pPr>
      <w:r>
        <w:br/>
      </w:r>
      <w:r>
        <w:rPr>
          <w:sz w:val="36"/>
          <w:szCs w:val="36"/>
        </w:rPr>
        <w:t>Название, логотип, стиль и дизайн и их значение в техническом задании</w:t>
      </w:r>
    </w:p>
    <w:p w:rsidR="00B427C9" w:rsidRDefault="00B427C9" w:rsidP="00BA7483">
      <w:pPr>
        <w:pStyle w:val="NormalWeb"/>
      </w:pPr>
      <w:r>
        <w:t>Сообщите разработчику название вашего сайта, пришлите логотип и руководство по использованию фирменного стиля. Если логотипа и стиля нет, вполне возможно вам может помочь разработчик, или порекомендуют нужных специалистов. Как минимум, вы должны сообщить свои предпочтения по стилистике будущего проекта. Даже если у вас пока нет четкой определенности — вы сэкономите массу времени и себе и разработчику просто в свободной форме изложив свои соображения о том, как должен выглядеть ваш сайт.</w:t>
      </w:r>
    </w:p>
    <w:p w:rsidR="00B427C9" w:rsidRDefault="00B427C9" w:rsidP="00BA7483">
      <w:pPr>
        <w:pStyle w:val="NormalWeb"/>
        <w:ind w:left="600"/>
      </w:pPr>
      <w:r>
        <w:rPr>
          <w:rStyle w:val="Emphasis"/>
          <w:iCs/>
          <w:color w:val="333399"/>
        </w:rPr>
        <w:t>Например: «Мы видим наш сайт в светлых тонах, без лишних деталей, возможно использование оранжевого цвета для выделения заголовков и других акцентов. Ссылки, кнопки, навигация — на усмотрение дизайнера.»</w:t>
      </w:r>
    </w:p>
    <w:p w:rsidR="00B427C9" w:rsidRDefault="00B427C9" w:rsidP="00BA7483">
      <w:pPr>
        <w:pStyle w:val="NormalWeb"/>
      </w:pPr>
    </w:p>
    <w:p w:rsidR="00B427C9" w:rsidRDefault="00B427C9" w:rsidP="00BA7483">
      <w:pPr>
        <w:pStyle w:val="NormalWeb"/>
      </w:pPr>
    </w:p>
    <w:p w:rsidR="00B427C9" w:rsidRDefault="00B427C9" w:rsidP="00BA7483">
      <w:pPr>
        <w:pStyle w:val="NormalWeb"/>
      </w:pPr>
      <w:r>
        <w:t>Постарайтесь объяснить разработчику в каких аспектах вы хотите точного выполнения описанного, а в каких даете творческую свободу. Это необходимо для того, что бы исполнитель знал, как вы отреагируете на то или иное решение. Будьте готовы, что не все из того что вы хотите получить при написании ТЗ в итоге будет гармонично выглядеть. В этом нет ничего страшного и опытный разработчик как правило еще на этапе согласования ТЗ или первых эскизов укажет на ошибку и предложит пути ее решения.</w:t>
      </w:r>
    </w:p>
    <w:p w:rsidR="00B427C9" w:rsidRDefault="00B427C9" w:rsidP="00BA7483">
      <w:pPr>
        <w:pStyle w:val="NormalWeb"/>
      </w:pPr>
      <w:r>
        <w:t>В идеале вам нужно достаточно подробно описать ваше виденье будущего дизайна, так же привести в техническом задании список сайтов (желательно, но не обязательно) тематически близких к вашему. Снабдить список из нескольких сайтов краткими описаниями, </w:t>
      </w:r>
      <w:r>
        <w:rPr>
          <w:rStyle w:val="Emphasis"/>
          <w:iCs/>
          <w:color w:val="666699"/>
        </w:rPr>
        <w:t>например:</w:t>
      </w:r>
    </w:p>
    <w:p w:rsidR="00B427C9" w:rsidRDefault="00B427C9" w:rsidP="00BA7483">
      <w:pPr>
        <w:numPr>
          <w:ilvl w:val="0"/>
          <w:numId w:val="6"/>
        </w:numPr>
        <w:spacing w:before="100" w:beforeAutospacing="1" w:after="100" w:afterAutospacing="1" w:line="240" w:lineRule="auto"/>
      </w:pPr>
      <w:r>
        <w:rPr>
          <w:rStyle w:val="Emphasis"/>
          <w:iCs/>
          <w:color w:val="333399"/>
        </w:rPr>
        <w:t>www.site</w:t>
      </w:r>
      <w:r w:rsidRPr="007E661B">
        <w:rPr>
          <w:rStyle w:val="Emphasis"/>
          <w:iCs/>
          <w:color w:val="333399"/>
        </w:rPr>
        <w:t>1</w:t>
      </w:r>
      <w:r>
        <w:rPr>
          <w:rStyle w:val="Emphasis"/>
          <w:iCs/>
          <w:color w:val="333399"/>
        </w:rPr>
        <w:t> — нравится цветовая гамма и подача товаров, размер шрифтов мелковат.</w:t>
      </w:r>
    </w:p>
    <w:p w:rsidR="00B427C9" w:rsidRDefault="00B427C9" w:rsidP="00BA7483">
      <w:pPr>
        <w:numPr>
          <w:ilvl w:val="0"/>
          <w:numId w:val="6"/>
        </w:numPr>
        <w:spacing w:before="100" w:beforeAutospacing="1" w:after="100" w:afterAutospacing="1" w:line="240" w:lineRule="auto"/>
      </w:pPr>
      <w:r>
        <w:rPr>
          <w:rStyle w:val="Emphasis"/>
          <w:iCs/>
          <w:color w:val="333399"/>
        </w:rPr>
        <w:t>www.site</w:t>
      </w:r>
      <w:r w:rsidRPr="007E661B">
        <w:rPr>
          <w:rStyle w:val="Emphasis"/>
          <w:iCs/>
          <w:color w:val="333399"/>
        </w:rPr>
        <w:t>2</w:t>
      </w:r>
      <w:r>
        <w:rPr>
          <w:rStyle w:val="Emphasis"/>
          <w:iCs/>
          <w:color w:val="333399"/>
        </w:rPr>
        <w:t> — отлично реализован «быстрый заказ», все остальное ужасно.</w:t>
      </w:r>
    </w:p>
    <w:p w:rsidR="00B427C9" w:rsidRDefault="00B427C9" w:rsidP="00BA7483">
      <w:pPr>
        <w:numPr>
          <w:ilvl w:val="0"/>
          <w:numId w:val="6"/>
        </w:numPr>
        <w:spacing w:before="100" w:beforeAutospacing="1" w:after="100" w:afterAutospacing="1" w:line="240" w:lineRule="auto"/>
      </w:pPr>
      <w:r>
        <w:rPr>
          <w:rStyle w:val="Emphasis"/>
          <w:iCs/>
          <w:color w:val="333399"/>
        </w:rPr>
        <w:t>www.site3</w:t>
      </w:r>
      <w:r w:rsidRPr="00A84420">
        <w:rPr>
          <w:rStyle w:val="Emphasis"/>
          <w:iCs/>
          <w:color w:val="333399"/>
        </w:rPr>
        <w:t> — основной конкурент, все хорошо но на него похожим быть нельзя.</w:t>
      </w:r>
    </w:p>
    <w:p w:rsidR="00B427C9" w:rsidRDefault="00B427C9" w:rsidP="00BA7483">
      <w:pPr>
        <w:pStyle w:val="NormalWeb"/>
      </w:pPr>
      <w:r>
        <w:t>Не перегружайте информацией, я уже буду «видеть»  ваш проект, постарайтесь не менять свои пожелания, в противном случае есть вероятность запутаться самому и запутать меня, это приведет к потере времени. Вышеописанный минимум даст разработчику возможность проявить свой творческий потенциал и задать вам интересующие его уточняющие вопросы.  </w:t>
      </w:r>
    </w:p>
    <w:p w:rsidR="00B427C9" w:rsidRPr="007E661B" w:rsidRDefault="00B427C9" w:rsidP="00BA7483">
      <w:pPr>
        <w:pStyle w:val="NormalWeb"/>
        <w:rPr>
          <w:sz w:val="36"/>
          <w:szCs w:val="36"/>
        </w:rPr>
      </w:pPr>
      <w:r>
        <w:br/>
      </w:r>
      <w:r>
        <w:rPr>
          <w:sz w:val="36"/>
          <w:szCs w:val="36"/>
        </w:rPr>
        <w:t xml:space="preserve">Структура и основная функциональность </w:t>
      </w:r>
      <w:r w:rsidRPr="00BA7483">
        <w:rPr>
          <w:sz w:val="36"/>
          <w:szCs w:val="36"/>
          <w:u w:val="single"/>
        </w:rPr>
        <w:t>сайта</w:t>
      </w:r>
      <w:r>
        <w:rPr>
          <w:sz w:val="36"/>
          <w:szCs w:val="36"/>
        </w:rPr>
        <w:t xml:space="preserve"> или </w:t>
      </w:r>
      <w:r w:rsidRPr="00BA7483">
        <w:rPr>
          <w:sz w:val="36"/>
          <w:szCs w:val="36"/>
          <w:u w:val="single"/>
        </w:rPr>
        <w:t>интернет-магазина</w:t>
      </w:r>
    </w:p>
    <w:p w:rsidR="00B427C9" w:rsidRPr="007E661B" w:rsidRDefault="00B427C9" w:rsidP="00BA7483">
      <w:pPr>
        <w:pStyle w:val="NormalWeb"/>
      </w:pPr>
      <w:r>
        <w:t xml:space="preserve">Опишите предполагаемую структуру будущего ресурса. Структура один из самых информативных и важных разделов в будущем техническом задании на разработку сайта или интернет магазина. Структуру проще всего описывать в древовидной форме, кроме того это достаточно наглядно и даст техническому специалисту основную информацию о предстоящей работе. </w:t>
      </w:r>
      <w:r>
        <w:rPr>
          <w:rStyle w:val="Emphasis"/>
          <w:iCs/>
          <w:color w:val="333399"/>
        </w:rPr>
        <w:t>Например:</w:t>
      </w:r>
      <w:r>
        <w:t> </w:t>
      </w:r>
    </w:p>
    <w:p w:rsidR="00B427C9" w:rsidRDefault="00B427C9" w:rsidP="00BA7483">
      <w:pPr>
        <w:pStyle w:val="NormalWeb"/>
        <w:ind w:left="600"/>
      </w:pPr>
      <w:r>
        <w:rPr>
          <w:rStyle w:val="Emphasis"/>
          <w:iCs/>
          <w:color w:val="333399"/>
        </w:rPr>
        <w:t>1. О компании</w:t>
      </w:r>
      <w:r>
        <w:rPr>
          <w:color w:val="333399"/>
        </w:rPr>
        <w:t xml:space="preserve">  </w:t>
      </w:r>
    </w:p>
    <w:p w:rsidR="00B427C9" w:rsidRDefault="00B427C9" w:rsidP="00BA7483">
      <w:pPr>
        <w:pStyle w:val="NormalWeb"/>
        <w:ind w:left="1200"/>
      </w:pPr>
      <w:r>
        <w:rPr>
          <w:rStyle w:val="Emphasis"/>
          <w:iCs/>
          <w:color w:val="333399"/>
        </w:rPr>
        <w:t>1.1. Руководство</w:t>
      </w:r>
      <w:r>
        <w:rPr>
          <w:i/>
          <w:iCs/>
          <w:color w:val="333399"/>
        </w:rPr>
        <w:br/>
      </w:r>
      <w:r>
        <w:rPr>
          <w:rStyle w:val="Emphasis"/>
          <w:iCs/>
          <w:color w:val="333399"/>
        </w:rPr>
        <w:t>1.2. Вакансии</w:t>
      </w:r>
      <w:r>
        <w:t> </w:t>
      </w:r>
    </w:p>
    <w:p w:rsidR="00B427C9" w:rsidRDefault="00B427C9" w:rsidP="00BA7483">
      <w:pPr>
        <w:pStyle w:val="NormalWeb"/>
        <w:ind w:left="600"/>
      </w:pPr>
      <w:r>
        <w:rPr>
          <w:color w:val="333399"/>
        </w:rPr>
        <w:t xml:space="preserve">  </w:t>
      </w:r>
      <w:r>
        <w:rPr>
          <w:rStyle w:val="Emphasis"/>
          <w:iCs/>
          <w:color w:val="333399"/>
        </w:rPr>
        <w:t>2. Каталог товаров</w:t>
      </w:r>
      <w:r>
        <w:rPr>
          <w:color w:val="333399"/>
        </w:rPr>
        <w:t> </w:t>
      </w:r>
    </w:p>
    <w:p w:rsidR="00B427C9" w:rsidRDefault="00B427C9" w:rsidP="00BA7483">
      <w:pPr>
        <w:pStyle w:val="NormalWeb"/>
        <w:ind w:left="1200"/>
      </w:pPr>
      <w:r>
        <w:rPr>
          <w:rStyle w:val="Emphasis"/>
          <w:iCs/>
          <w:color w:val="333399"/>
        </w:rPr>
        <w:t>2.1. Микроволновые печи</w:t>
      </w:r>
      <w:r>
        <w:rPr>
          <w:color w:val="333399"/>
        </w:rPr>
        <w:t xml:space="preserve">  </w:t>
      </w:r>
    </w:p>
    <w:p w:rsidR="00B427C9" w:rsidRDefault="00B427C9" w:rsidP="00BA7483">
      <w:pPr>
        <w:pStyle w:val="NormalWeb"/>
        <w:ind w:left="1800"/>
      </w:pPr>
      <w:r>
        <w:rPr>
          <w:rStyle w:val="Emphasis"/>
          <w:iCs/>
          <w:color w:val="333399"/>
        </w:rPr>
        <w:t>2.1.1. Panasonic</w:t>
      </w:r>
      <w:r>
        <w:rPr>
          <w:i/>
          <w:iCs/>
          <w:color w:val="333399"/>
        </w:rPr>
        <w:br/>
      </w:r>
      <w:r>
        <w:rPr>
          <w:rStyle w:val="Emphasis"/>
          <w:iCs/>
          <w:color w:val="333399"/>
        </w:rPr>
        <w:t>2.1.2. Samsung</w:t>
      </w:r>
      <w:r>
        <w:rPr>
          <w:i/>
          <w:iCs/>
          <w:color w:val="333399"/>
        </w:rPr>
        <w:br/>
      </w:r>
      <w:r>
        <w:rPr>
          <w:rStyle w:val="Emphasis"/>
          <w:iCs/>
          <w:color w:val="333399"/>
        </w:rPr>
        <w:t>2.1.3. Daewoo</w:t>
      </w:r>
      <w:r>
        <w:rPr>
          <w:color w:val="333399"/>
        </w:rPr>
        <w:t> </w:t>
      </w:r>
    </w:p>
    <w:p w:rsidR="00B427C9" w:rsidRDefault="00B427C9" w:rsidP="00BA7483">
      <w:pPr>
        <w:pStyle w:val="NormalWeb"/>
        <w:ind w:left="1200"/>
      </w:pPr>
      <w:r>
        <w:rPr>
          <w:rStyle w:val="Emphasis"/>
          <w:iCs/>
          <w:color w:val="333399"/>
        </w:rPr>
        <w:t>2.2. Водонагреватели</w:t>
      </w:r>
      <w:r>
        <w:rPr>
          <w:color w:val="333399"/>
        </w:rPr>
        <w:t> </w:t>
      </w:r>
    </w:p>
    <w:p w:rsidR="00B427C9" w:rsidRDefault="00B427C9" w:rsidP="00BA7483">
      <w:pPr>
        <w:pStyle w:val="NormalWeb"/>
        <w:ind w:left="1800"/>
      </w:pPr>
      <w:r>
        <w:rPr>
          <w:rStyle w:val="Emphasis"/>
          <w:iCs/>
          <w:color w:val="333399"/>
        </w:rPr>
        <w:t>2.2.1. Проточные</w:t>
      </w:r>
      <w:r>
        <w:rPr>
          <w:color w:val="333399"/>
        </w:rPr>
        <w:t>   </w:t>
      </w:r>
    </w:p>
    <w:p w:rsidR="00B427C9" w:rsidRDefault="00B427C9" w:rsidP="00BA7483">
      <w:pPr>
        <w:pStyle w:val="NormalWeb"/>
        <w:ind w:left="2400"/>
      </w:pPr>
      <w:r>
        <w:rPr>
          <w:rStyle w:val="Emphasis"/>
          <w:iCs/>
          <w:color w:val="333399"/>
        </w:rPr>
        <w:t>2.2.1.1. Bosh</w:t>
      </w:r>
      <w:r>
        <w:t> </w:t>
      </w:r>
    </w:p>
    <w:p w:rsidR="00B427C9" w:rsidRDefault="00B427C9" w:rsidP="00BA7483">
      <w:pPr>
        <w:pStyle w:val="NormalWeb"/>
        <w:ind w:left="3000"/>
      </w:pPr>
      <w:r>
        <w:rPr>
          <w:rStyle w:val="Emphasis"/>
          <w:iCs/>
          <w:color w:val="333399"/>
        </w:rPr>
        <w:t>2.2.1.1.1. Проточный водонагреватель Bosh BX5L</w:t>
      </w:r>
      <w:r>
        <w:rPr>
          <w:i/>
          <w:iCs/>
          <w:color w:val="333399"/>
        </w:rPr>
        <w:br/>
      </w:r>
      <w:r>
        <w:rPr>
          <w:rStyle w:val="Emphasis"/>
          <w:iCs/>
          <w:color w:val="333399"/>
        </w:rPr>
        <w:t>2.2.1.1.2. Проточный водонагреватель Bosh BX10L</w:t>
      </w:r>
      <w:r>
        <w:rPr>
          <w:i/>
          <w:iCs/>
          <w:color w:val="333399"/>
        </w:rPr>
        <w:br/>
      </w:r>
      <w:r>
        <w:rPr>
          <w:rStyle w:val="Emphasis"/>
          <w:iCs/>
          <w:color w:val="333399"/>
        </w:rPr>
        <w:t>2.2.1.1.3. ...</w:t>
      </w:r>
      <w:r>
        <w:rPr>
          <w:color w:val="333399"/>
        </w:rPr>
        <w:t> </w:t>
      </w:r>
    </w:p>
    <w:p w:rsidR="00B427C9" w:rsidRDefault="00B427C9" w:rsidP="00BA7483">
      <w:pPr>
        <w:pStyle w:val="NormalWeb"/>
        <w:ind w:left="1800"/>
      </w:pPr>
      <w:r>
        <w:rPr>
          <w:rStyle w:val="Emphasis"/>
          <w:iCs/>
          <w:color w:val="333399"/>
        </w:rPr>
        <w:t>2.2.2. Накопительные</w:t>
      </w:r>
      <w:r>
        <w:rPr>
          <w:color w:val="333399"/>
        </w:rPr>
        <w:t> </w:t>
      </w:r>
    </w:p>
    <w:p w:rsidR="00B427C9" w:rsidRDefault="00B427C9" w:rsidP="00BA7483">
      <w:pPr>
        <w:pStyle w:val="NormalWeb"/>
        <w:ind w:left="1800"/>
      </w:pPr>
      <w:r>
        <w:rPr>
          <w:rStyle w:val="Emphasis"/>
          <w:iCs/>
          <w:color w:val="333399"/>
        </w:rPr>
        <w:t>2.2.3. Газовые проточные</w:t>
      </w:r>
      <w:r>
        <w:rPr>
          <w:color w:val="333399"/>
        </w:rPr>
        <w:t> </w:t>
      </w:r>
    </w:p>
    <w:p w:rsidR="00B427C9" w:rsidRDefault="00B427C9" w:rsidP="00BA7483">
      <w:pPr>
        <w:pStyle w:val="NormalWeb"/>
        <w:ind w:left="600"/>
      </w:pPr>
      <w:r>
        <w:rPr>
          <w:rStyle w:val="Emphasis"/>
          <w:iCs/>
          <w:color w:val="333399"/>
        </w:rPr>
        <w:t>3. Контакты</w:t>
      </w:r>
      <w:r>
        <w:rPr>
          <w:color w:val="333399"/>
        </w:rPr>
        <w:t> </w:t>
      </w:r>
    </w:p>
    <w:p w:rsidR="00B427C9" w:rsidRDefault="00B427C9" w:rsidP="00BA7483">
      <w:pPr>
        <w:pStyle w:val="NormalWeb"/>
        <w:ind w:left="1200"/>
      </w:pPr>
      <w:r>
        <w:rPr>
          <w:rStyle w:val="Emphasis"/>
          <w:iCs/>
          <w:color w:val="333399"/>
        </w:rPr>
        <w:t>3.1. Схема проезда</w:t>
      </w:r>
    </w:p>
    <w:p w:rsidR="00B427C9" w:rsidRPr="00BA7483" w:rsidRDefault="00B427C9" w:rsidP="004079E5">
      <w:pPr>
        <w:spacing w:before="240"/>
        <w:jc w:val="center"/>
        <w:rPr>
          <w:rFonts w:cs="Arial"/>
          <w:b/>
          <w:sz w:val="24"/>
          <w:szCs w:val="24"/>
        </w:rPr>
      </w:pPr>
    </w:p>
    <w:sectPr w:rsidR="00B427C9" w:rsidRPr="00BA7483" w:rsidSect="00A67567">
      <w:headerReference w:type="default" r:id="rId25"/>
      <w:footerReference w:type="even" r:id="rId26"/>
      <w:footerReference w:type="default" r:id="rId2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27C9" w:rsidRDefault="00B427C9">
      <w:r>
        <w:separator/>
      </w:r>
    </w:p>
  </w:endnote>
  <w:endnote w:type="continuationSeparator" w:id="1">
    <w:p w:rsidR="00B427C9" w:rsidRDefault="00B427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7C9" w:rsidRDefault="00B427C9" w:rsidP="005948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427C9" w:rsidRDefault="00B427C9" w:rsidP="00537BF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7C9" w:rsidRDefault="00B427C9" w:rsidP="00537BF4">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27C9" w:rsidRDefault="00B427C9">
      <w:r>
        <w:separator/>
      </w:r>
    </w:p>
  </w:footnote>
  <w:footnote w:type="continuationSeparator" w:id="1">
    <w:p w:rsidR="00B427C9" w:rsidRDefault="00B427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7C9" w:rsidRDefault="00B427C9" w:rsidP="00272E13">
    <w:pPr>
      <w:pStyle w:val="Header"/>
      <w:tabs>
        <w:tab w:val="clear" w:pos="4677"/>
        <w:tab w:val="clear" w:pos="9355"/>
        <w:tab w:val="left" w:pos="2025"/>
      </w:tabs>
      <w:rPr>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85.05pt;margin-top:-35.4pt;width:599.1pt;height:841.85pt;z-index:-251656192">
          <v:imagedata r:id="rId1" o:title=""/>
        </v:shape>
      </w:pict>
    </w:r>
  </w:p>
  <w:p w:rsidR="00B427C9" w:rsidRDefault="00B427C9" w:rsidP="00537BF4">
    <w:pPr>
      <w:pStyle w:val="Header"/>
      <w:tabs>
        <w:tab w:val="clear" w:pos="4677"/>
        <w:tab w:val="clear" w:pos="9355"/>
        <w:tab w:val="left" w:pos="202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7048FF"/>
    <w:multiLevelType w:val="hybridMultilevel"/>
    <w:tmpl w:val="4A8C57A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C2A2528"/>
    <w:multiLevelType w:val="hybridMultilevel"/>
    <w:tmpl w:val="38301792"/>
    <w:lvl w:ilvl="0" w:tplc="B4EA2582">
      <w:start w:val="1"/>
      <w:numFmt w:val="bullet"/>
      <w:lvlText w:val=""/>
      <w:lvlJc w:val="left"/>
      <w:pPr>
        <w:tabs>
          <w:tab w:val="num" w:pos="720"/>
        </w:tabs>
        <w:ind w:left="720" w:hanging="360"/>
      </w:pPr>
      <w:rPr>
        <w:rFonts w:ascii="Wingdings 3" w:hAnsi="Wingdings 3" w:hint="default"/>
      </w:rPr>
    </w:lvl>
    <w:lvl w:ilvl="1" w:tplc="4134C452" w:tentative="1">
      <w:start w:val="1"/>
      <w:numFmt w:val="bullet"/>
      <w:lvlText w:val=""/>
      <w:lvlJc w:val="left"/>
      <w:pPr>
        <w:tabs>
          <w:tab w:val="num" w:pos="1440"/>
        </w:tabs>
        <w:ind w:left="1440" w:hanging="360"/>
      </w:pPr>
      <w:rPr>
        <w:rFonts w:ascii="Wingdings 3" w:hAnsi="Wingdings 3" w:hint="default"/>
      </w:rPr>
    </w:lvl>
    <w:lvl w:ilvl="2" w:tplc="00006952" w:tentative="1">
      <w:start w:val="1"/>
      <w:numFmt w:val="bullet"/>
      <w:lvlText w:val=""/>
      <w:lvlJc w:val="left"/>
      <w:pPr>
        <w:tabs>
          <w:tab w:val="num" w:pos="2160"/>
        </w:tabs>
        <w:ind w:left="2160" w:hanging="360"/>
      </w:pPr>
      <w:rPr>
        <w:rFonts w:ascii="Wingdings 3" w:hAnsi="Wingdings 3" w:hint="default"/>
      </w:rPr>
    </w:lvl>
    <w:lvl w:ilvl="3" w:tplc="ECF06552" w:tentative="1">
      <w:start w:val="1"/>
      <w:numFmt w:val="bullet"/>
      <w:lvlText w:val=""/>
      <w:lvlJc w:val="left"/>
      <w:pPr>
        <w:tabs>
          <w:tab w:val="num" w:pos="2880"/>
        </w:tabs>
        <w:ind w:left="2880" w:hanging="360"/>
      </w:pPr>
      <w:rPr>
        <w:rFonts w:ascii="Wingdings 3" w:hAnsi="Wingdings 3" w:hint="default"/>
      </w:rPr>
    </w:lvl>
    <w:lvl w:ilvl="4" w:tplc="60AAC0B4" w:tentative="1">
      <w:start w:val="1"/>
      <w:numFmt w:val="bullet"/>
      <w:lvlText w:val=""/>
      <w:lvlJc w:val="left"/>
      <w:pPr>
        <w:tabs>
          <w:tab w:val="num" w:pos="3600"/>
        </w:tabs>
        <w:ind w:left="3600" w:hanging="360"/>
      </w:pPr>
      <w:rPr>
        <w:rFonts w:ascii="Wingdings 3" w:hAnsi="Wingdings 3" w:hint="default"/>
      </w:rPr>
    </w:lvl>
    <w:lvl w:ilvl="5" w:tplc="669AAF2A" w:tentative="1">
      <w:start w:val="1"/>
      <w:numFmt w:val="bullet"/>
      <w:lvlText w:val=""/>
      <w:lvlJc w:val="left"/>
      <w:pPr>
        <w:tabs>
          <w:tab w:val="num" w:pos="4320"/>
        </w:tabs>
        <w:ind w:left="4320" w:hanging="360"/>
      </w:pPr>
      <w:rPr>
        <w:rFonts w:ascii="Wingdings 3" w:hAnsi="Wingdings 3" w:hint="default"/>
      </w:rPr>
    </w:lvl>
    <w:lvl w:ilvl="6" w:tplc="7E1C5754" w:tentative="1">
      <w:start w:val="1"/>
      <w:numFmt w:val="bullet"/>
      <w:lvlText w:val=""/>
      <w:lvlJc w:val="left"/>
      <w:pPr>
        <w:tabs>
          <w:tab w:val="num" w:pos="5040"/>
        </w:tabs>
        <w:ind w:left="5040" w:hanging="360"/>
      </w:pPr>
      <w:rPr>
        <w:rFonts w:ascii="Wingdings 3" w:hAnsi="Wingdings 3" w:hint="default"/>
      </w:rPr>
    </w:lvl>
    <w:lvl w:ilvl="7" w:tplc="96EC63CA" w:tentative="1">
      <w:start w:val="1"/>
      <w:numFmt w:val="bullet"/>
      <w:lvlText w:val=""/>
      <w:lvlJc w:val="left"/>
      <w:pPr>
        <w:tabs>
          <w:tab w:val="num" w:pos="5760"/>
        </w:tabs>
        <w:ind w:left="5760" w:hanging="360"/>
      </w:pPr>
      <w:rPr>
        <w:rFonts w:ascii="Wingdings 3" w:hAnsi="Wingdings 3" w:hint="default"/>
      </w:rPr>
    </w:lvl>
    <w:lvl w:ilvl="8" w:tplc="A1DC097A" w:tentative="1">
      <w:start w:val="1"/>
      <w:numFmt w:val="bullet"/>
      <w:lvlText w:val=""/>
      <w:lvlJc w:val="left"/>
      <w:pPr>
        <w:tabs>
          <w:tab w:val="num" w:pos="6480"/>
        </w:tabs>
        <w:ind w:left="6480" w:hanging="360"/>
      </w:pPr>
      <w:rPr>
        <w:rFonts w:ascii="Wingdings 3" w:hAnsi="Wingdings 3" w:hint="default"/>
      </w:rPr>
    </w:lvl>
  </w:abstractNum>
  <w:abstractNum w:abstractNumId="2">
    <w:nsid w:val="44A651D1"/>
    <w:multiLevelType w:val="multilevel"/>
    <w:tmpl w:val="031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5A4D2E"/>
    <w:multiLevelType w:val="hybridMultilevel"/>
    <w:tmpl w:val="5B4E3764"/>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4">
    <w:nsid w:val="4FEC4BA3"/>
    <w:multiLevelType w:val="hybridMultilevel"/>
    <w:tmpl w:val="F08E1878"/>
    <w:lvl w:ilvl="0" w:tplc="11C87356">
      <w:start w:val="1"/>
      <w:numFmt w:val="decimal"/>
      <w:lvlText w:val="%1."/>
      <w:lvlJc w:val="left"/>
      <w:pPr>
        <w:ind w:left="320" w:hanging="219"/>
      </w:pPr>
      <w:rPr>
        <w:rFonts w:ascii="Calibri" w:eastAsia="Times New Roman" w:hAnsi="Calibri" w:cs="Times New Roman" w:hint="default"/>
        <w:w w:val="100"/>
        <w:sz w:val="22"/>
        <w:szCs w:val="22"/>
      </w:rPr>
    </w:lvl>
    <w:lvl w:ilvl="1" w:tplc="2D184AEA">
      <w:start w:val="1"/>
      <w:numFmt w:val="bullet"/>
      <w:lvlText w:val=""/>
      <w:lvlJc w:val="left"/>
      <w:pPr>
        <w:ind w:left="814" w:hanging="356"/>
      </w:pPr>
      <w:rPr>
        <w:rFonts w:ascii="Symbol" w:eastAsia="Times New Roman" w:hAnsi="Symbol" w:hint="default"/>
        <w:w w:val="100"/>
        <w:sz w:val="22"/>
      </w:rPr>
    </w:lvl>
    <w:lvl w:ilvl="2" w:tplc="477020D4">
      <w:start w:val="1"/>
      <w:numFmt w:val="bullet"/>
      <w:lvlText w:val="•"/>
      <w:lvlJc w:val="left"/>
      <w:pPr>
        <w:ind w:left="1791" w:hanging="356"/>
      </w:pPr>
      <w:rPr>
        <w:rFonts w:hint="default"/>
      </w:rPr>
    </w:lvl>
    <w:lvl w:ilvl="3" w:tplc="DBA25692">
      <w:start w:val="1"/>
      <w:numFmt w:val="bullet"/>
      <w:lvlText w:val="•"/>
      <w:lvlJc w:val="left"/>
      <w:pPr>
        <w:ind w:left="2763" w:hanging="356"/>
      </w:pPr>
      <w:rPr>
        <w:rFonts w:hint="default"/>
      </w:rPr>
    </w:lvl>
    <w:lvl w:ilvl="4" w:tplc="9B5462C8">
      <w:start w:val="1"/>
      <w:numFmt w:val="bullet"/>
      <w:lvlText w:val="•"/>
      <w:lvlJc w:val="left"/>
      <w:pPr>
        <w:ind w:left="3735" w:hanging="356"/>
      </w:pPr>
      <w:rPr>
        <w:rFonts w:hint="default"/>
      </w:rPr>
    </w:lvl>
    <w:lvl w:ilvl="5" w:tplc="FC280C9A">
      <w:start w:val="1"/>
      <w:numFmt w:val="bullet"/>
      <w:lvlText w:val="•"/>
      <w:lvlJc w:val="left"/>
      <w:pPr>
        <w:ind w:left="4707" w:hanging="356"/>
      </w:pPr>
      <w:rPr>
        <w:rFonts w:hint="default"/>
      </w:rPr>
    </w:lvl>
    <w:lvl w:ilvl="6" w:tplc="BF6ABBF2">
      <w:start w:val="1"/>
      <w:numFmt w:val="bullet"/>
      <w:lvlText w:val="•"/>
      <w:lvlJc w:val="left"/>
      <w:pPr>
        <w:ind w:left="5679" w:hanging="356"/>
      </w:pPr>
      <w:rPr>
        <w:rFonts w:hint="default"/>
      </w:rPr>
    </w:lvl>
    <w:lvl w:ilvl="7" w:tplc="D140F960">
      <w:start w:val="1"/>
      <w:numFmt w:val="bullet"/>
      <w:lvlText w:val="•"/>
      <w:lvlJc w:val="left"/>
      <w:pPr>
        <w:ind w:left="6650" w:hanging="356"/>
      </w:pPr>
      <w:rPr>
        <w:rFonts w:hint="default"/>
      </w:rPr>
    </w:lvl>
    <w:lvl w:ilvl="8" w:tplc="6B3A0276">
      <w:start w:val="1"/>
      <w:numFmt w:val="bullet"/>
      <w:lvlText w:val="•"/>
      <w:lvlJc w:val="left"/>
      <w:pPr>
        <w:ind w:left="7622" w:hanging="356"/>
      </w:pPr>
      <w:rPr>
        <w:rFonts w:hint="default"/>
      </w:rPr>
    </w:lvl>
  </w:abstractNum>
  <w:abstractNum w:abstractNumId="5">
    <w:nsid w:val="61331F93"/>
    <w:multiLevelType w:val="hybridMultilevel"/>
    <w:tmpl w:val="F8BE42E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characterSpacingControl w:val="doNotCompress"/>
  <w:hdrShapeDefaults>
    <o:shapedefaults v:ext="edit" spidmax="2050"/>
    <o:shapelayout v:ext="edit">
      <o:idmap v:ext="edit" data="2"/>
    </o:shapelayout>
  </w:hdrShapeDefault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37BF4"/>
    <w:rsid w:val="00000F65"/>
    <w:rsid w:val="00005A2B"/>
    <w:rsid w:val="00007729"/>
    <w:rsid w:val="00010947"/>
    <w:rsid w:val="00010BF0"/>
    <w:rsid w:val="00013545"/>
    <w:rsid w:val="00024172"/>
    <w:rsid w:val="0002517A"/>
    <w:rsid w:val="000266AA"/>
    <w:rsid w:val="00030891"/>
    <w:rsid w:val="000469A5"/>
    <w:rsid w:val="000513AC"/>
    <w:rsid w:val="000554F5"/>
    <w:rsid w:val="0005605D"/>
    <w:rsid w:val="00061B58"/>
    <w:rsid w:val="000628EA"/>
    <w:rsid w:val="00065E33"/>
    <w:rsid w:val="00067B3F"/>
    <w:rsid w:val="0007042F"/>
    <w:rsid w:val="000759E7"/>
    <w:rsid w:val="0007608C"/>
    <w:rsid w:val="00081F87"/>
    <w:rsid w:val="00087DD2"/>
    <w:rsid w:val="000907BD"/>
    <w:rsid w:val="00095102"/>
    <w:rsid w:val="00096A2E"/>
    <w:rsid w:val="000A1CD0"/>
    <w:rsid w:val="000A5B35"/>
    <w:rsid w:val="000A75E8"/>
    <w:rsid w:val="000A794B"/>
    <w:rsid w:val="000B0ABA"/>
    <w:rsid w:val="000B7EAE"/>
    <w:rsid w:val="000C06AB"/>
    <w:rsid w:val="000C12BE"/>
    <w:rsid w:val="000C5552"/>
    <w:rsid w:val="000C6CA2"/>
    <w:rsid w:val="000C6EA6"/>
    <w:rsid w:val="000D00D2"/>
    <w:rsid w:val="000D0CE8"/>
    <w:rsid w:val="000D26B8"/>
    <w:rsid w:val="000D5106"/>
    <w:rsid w:val="000E1AA1"/>
    <w:rsid w:val="000E2A24"/>
    <w:rsid w:val="000E3F64"/>
    <w:rsid w:val="000E579F"/>
    <w:rsid w:val="000F1E84"/>
    <w:rsid w:val="000F2E98"/>
    <w:rsid w:val="000F2EA8"/>
    <w:rsid w:val="000F6CB7"/>
    <w:rsid w:val="000F784C"/>
    <w:rsid w:val="00100DAE"/>
    <w:rsid w:val="001017D2"/>
    <w:rsid w:val="00106589"/>
    <w:rsid w:val="00106D64"/>
    <w:rsid w:val="00110EBF"/>
    <w:rsid w:val="00112D9C"/>
    <w:rsid w:val="00112F24"/>
    <w:rsid w:val="001153D2"/>
    <w:rsid w:val="001200F6"/>
    <w:rsid w:val="00123022"/>
    <w:rsid w:val="0012547A"/>
    <w:rsid w:val="00127417"/>
    <w:rsid w:val="00127856"/>
    <w:rsid w:val="001279F4"/>
    <w:rsid w:val="00127BCB"/>
    <w:rsid w:val="00134F48"/>
    <w:rsid w:val="00135667"/>
    <w:rsid w:val="001421E8"/>
    <w:rsid w:val="00142729"/>
    <w:rsid w:val="001444AC"/>
    <w:rsid w:val="0014490F"/>
    <w:rsid w:val="00146AD8"/>
    <w:rsid w:val="00151839"/>
    <w:rsid w:val="00152FCA"/>
    <w:rsid w:val="00152FF0"/>
    <w:rsid w:val="00154EFF"/>
    <w:rsid w:val="001570AD"/>
    <w:rsid w:val="0016264F"/>
    <w:rsid w:val="001677BA"/>
    <w:rsid w:val="00170F6E"/>
    <w:rsid w:val="0017778E"/>
    <w:rsid w:val="001803AB"/>
    <w:rsid w:val="00183422"/>
    <w:rsid w:val="00186B8D"/>
    <w:rsid w:val="00187A7E"/>
    <w:rsid w:val="00195323"/>
    <w:rsid w:val="00196866"/>
    <w:rsid w:val="001A3A9B"/>
    <w:rsid w:val="001B0E36"/>
    <w:rsid w:val="001B427E"/>
    <w:rsid w:val="001B6317"/>
    <w:rsid w:val="001B6F6B"/>
    <w:rsid w:val="001B711A"/>
    <w:rsid w:val="001C02A0"/>
    <w:rsid w:val="001C05F9"/>
    <w:rsid w:val="001C1320"/>
    <w:rsid w:val="001C1632"/>
    <w:rsid w:val="001C371F"/>
    <w:rsid w:val="001C409A"/>
    <w:rsid w:val="001D05BE"/>
    <w:rsid w:val="001D4781"/>
    <w:rsid w:val="001D5377"/>
    <w:rsid w:val="001D5A1B"/>
    <w:rsid w:val="001E08CA"/>
    <w:rsid w:val="001E2F0B"/>
    <w:rsid w:val="001E4611"/>
    <w:rsid w:val="001E7564"/>
    <w:rsid w:val="001F1707"/>
    <w:rsid w:val="001F2159"/>
    <w:rsid w:val="001F515C"/>
    <w:rsid w:val="0020017F"/>
    <w:rsid w:val="002034AD"/>
    <w:rsid w:val="00203BC6"/>
    <w:rsid w:val="002043FF"/>
    <w:rsid w:val="002045E0"/>
    <w:rsid w:val="002100CE"/>
    <w:rsid w:val="00213414"/>
    <w:rsid w:val="00215558"/>
    <w:rsid w:val="00216F7F"/>
    <w:rsid w:val="002200A2"/>
    <w:rsid w:val="002203D6"/>
    <w:rsid w:val="00221DB7"/>
    <w:rsid w:val="00225454"/>
    <w:rsid w:val="00226373"/>
    <w:rsid w:val="0022637F"/>
    <w:rsid w:val="00227684"/>
    <w:rsid w:val="00240526"/>
    <w:rsid w:val="0024276C"/>
    <w:rsid w:val="00242DCC"/>
    <w:rsid w:val="00245E41"/>
    <w:rsid w:val="0024782C"/>
    <w:rsid w:val="00247F23"/>
    <w:rsid w:val="0025023A"/>
    <w:rsid w:val="002549DC"/>
    <w:rsid w:val="002558B3"/>
    <w:rsid w:val="00255BA6"/>
    <w:rsid w:val="00260A7B"/>
    <w:rsid w:val="00270411"/>
    <w:rsid w:val="00272E13"/>
    <w:rsid w:val="00274323"/>
    <w:rsid w:val="00275D9B"/>
    <w:rsid w:val="00276BC5"/>
    <w:rsid w:val="00276CE9"/>
    <w:rsid w:val="00280FF2"/>
    <w:rsid w:val="0028594E"/>
    <w:rsid w:val="002861B5"/>
    <w:rsid w:val="00287146"/>
    <w:rsid w:val="00293D5E"/>
    <w:rsid w:val="002974BC"/>
    <w:rsid w:val="002A1E30"/>
    <w:rsid w:val="002A5D57"/>
    <w:rsid w:val="002A6949"/>
    <w:rsid w:val="002B479D"/>
    <w:rsid w:val="002B6E9A"/>
    <w:rsid w:val="002C1CB5"/>
    <w:rsid w:val="002C3274"/>
    <w:rsid w:val="002C3D61"/>
    <w:rsid w:val="002C3D9A"/>
    <w:rsid w:val="002C5B62"/>
    <w:rsid w:val="002D1971"/>
    <w:rsid w:val="002D2E16"/>
    <w:rsid w:val="002D32D9"/>
    <w:rsid w:val="002D3973"/>
    <w:rsid w:val="002D5A19"/>
    <w:rsid w:val="002E40CA"/>
    <w:rsid w:val="002E4664"/>
    <w:rsid w:val="002F2689"/>
    <w:rsid w:val="002F2AFC"/>
    <w:rsid w:val="002F47B2"/>
    <w:rsid w:val="002F5E5B"/>
    <w:rsid w:val="00300001"/>
    <w:rsid w:val="0030481D"/>
    <w:rsid w:val="00304D51"/>
    <w:rsid w:val="003126A8"/>
    <w:rsid w:val="00312D53"/>
    <w:rsid w:val="00313685"/>
    <w:rsid w:val="00313F3D"/>
    <w:rsid w:val="00315F46"/>
    <w:rsid w:val="00316775"/>
    <w:rsid w:val="00321CDE"/>
    <w:rsid w:val="00326283"/>
    <w:rsid w:val="00327926"/>
    <w:rsid w:val="003322DB"/>
    <w:rsid w:val="00332952"/>
    <w:rsid w:val="00333366"/>
    <w:rsid w:val="003422BE"/>
    <w:rsid w:val="003425BC"/>
    <w:rsid w:val="00342DE1"/>
    <w:rsid w:val="00346EDA"/>
    <w:rsid w:val="00347DB7"/>
    <w:rsid w:val="00350639"/>
    <w:rsid w:val="003532F3"/>
    <w:rsid w:val="0035383E"/>
    <w:rsid w:val="00353EE0"/>
    <w:rsid w:val="00361D96"/>
    <w:rsid w:val="00362ECD"/>
    <w:rsid w:val="00363190"/>
    <w:rsid w:val="003659D9"/>
    <w:rsid w:val="0037116F"/>
    <w:rsid w:val="00371CCB"/>
    <w:rsid w:val="00373397"/>
    <w:rsid w:val="00375F55"/>
    <w:rsid w:val="003762C4"/>
    <w:rsid w:val="003828A8"/>
    <w:rsid w:val="00383A03"/>
    <w:rsid w:val="0038445B"/>
    <w:rsid w:val="003861EA"/>
    <w:rsid w:val="0038752F"/>
    <w:rsid w:val="00387E31"/>
    <w:rsid w:val="003922F4"/>
    <w:rsid w:val="00394A2E"/>
    <w:rsid w:val="00394CA2"/>
    <w:rsid w:val="00397D37"/>
    <w:rsid w:val="003A0DB9"/>
    <w:rsid w:val="003A16C3"/>
    <w:rsid w:val="003A32BE"/>
    <w:rsid w:val="003A50AA"/>
    <w:rsid w:val="003A6250"/>
    <w:rsid w:val="003A66FB"/>
    <w:rsid w:val="003B172F"/>
    <w:rsid w:val="003B5419"/>
    <w:rsid w:val="003B767A"/>
    <w:rsid w:val="003B7B51"/>
    <w:rsid w:val="003C19A3"/>
    <w:rsid w:val="003C1B74"/>
    <w:rsid w:val="003C2EEA"/>
    <w:rsid w:val="003C796A"/>
    <w:rsid w:val="003D1328"/>
    <w:rsid w:val="003D752A"/>
    <w:rsid w:val="003E105C"/>
    <w:rsid w:val="003E22D9"/>
    <w:rsid w:val="003E262A"/>
    <w:rsid w:val="003E39B4"/>
    <w:rsid w:val="003E46D8"/>
    <w:rsid w:val="003E499A"/>
    <w:rsid w:val="003F0639"/>
    <w:rsid w:val="003F5F01"/>
    <w:rsid w:val="00400CBC"/>
    <w:rsid w:val="0040303D"/>
    <w:rsid w:val="0040747A"/>
    <w:rsid w:val="004079E5"/>
    <w:rsid w:val="004111F1"/>
    <w:rsid w:val="0041400B"/>
    <w:rsid w:val="00417BD1"/>
    <w:rsid w:val="00422DA0"/>
    <w:rsid w:val="00425ECB"/>
    <w:rsid w:val="00431AAB"/>
    <w:rsid w:val="00433780"/>
    <w:rsid w:val="00433CF3"/>
    <w:rsid w:val="00436A99"/>
    <w:rsid w:val="004410E8"/>
    <w:rsid w:val="00445E5A"/>
    <w:rsid w:val="0044603D"/>
    <w:rsid w:val="004465B9"/>
    <w:rsid w:val="00446995"/>
    <w:rsid w:val="00450045"/>
    <w:rsid w:val="0045290B"/>
    <w:rsid w:val="00454FC2"/>
    <w:rsid w:val="0046207F"/>
    <w:rsid w:val="004638C4"/>
    <w:rsid w:val="00463ACB"/>
    <w:rsid w:val="00467220"/>
    <w:rsid w:val="00472B5F"/>
    <w:rsid w:val="00477B6D"/>
    <w:rsid w:val="00483221"/>
    <w:rsid w:val="00483D03"/>
    <w:rsid w:val="004859B7"/>
    <w:rsid w:val="00485CD0"/>
    <w:rsid w:val="0048670E"/>
    <w:rsid w:val="00487878"/>
    <w:rsid w:val="00490981"/>
    <w:rsid w:val="00493DE4"/>
    <w:rsid w:val="00494022"/>
    <w:rsid w:val="00497237"/>
    <w:rsid w:val="004A3170"/>
    <w:rsid w:val="004A54C9"/>
    <w:rsid w:val="004A55D0"/>
    <w:rsid w:val="004A750E"/>
    <w:rsid w:val="004B56B8"/>
    <w:rsid w:val="004B653C"/>
    <w:rsid w:val="004B7CE6"/>
    <w:rsid w:val="004C182A"/>
    <w:rsid w:val="004C1A05"/>
    <w:rsid w:val="004C4DEE"/>
    <w:rsid w:val="004C7DF8"/>
    <w:rsid w:val="004D1982"/>
    <w:rsid w:val="004D372D"/>
    <w:rsid w:val="004D5440"/>
    <w:rsid w:val="004E3264"/>
    <w:rsid w:val="004E6F44"/>
    <w:rsid w:val="004F177F"/>
    <w:rsid w:val="004F4C77"/>
    <w:rsid w:val="004F5F66"/>
    <w:rsid w:val="004F74E9"/>
    <w:rsid w:val="004F7F52"/>
    <w:rsid w:val="00500DC8"/>
    <w:rsid w:val="005014A6"/>
    <w:rsid w:val="005056AD"/>
    <w:rsid w:val="005105F9"/>
    <w:rsid w:val="00512B33"/>
    <w:rsid w:val="00517A6B"/>
    <w:rsid w:val="0052031C"/>
    <w:rsid w:val="0052113E"/>
    <w:rsid w:val="00524813"/>
    <w:rsid w:val="005325B6"/>
    <w:rsid w:val="00532B2D"/>
    <w:rsid w:val="00532C86"/>
    <w:rsid w:val="005348AA"/>
    <w:rsid w:val="00534BCF"/>
    <w:rsid w:val="00537BF4"/>
    <w:rsid w:val="005449FD"/>
    <w:rsid w:val="0055715B"/>
    <w:rsid w:val="00557DCB"/>
    <w:rsid w:val="00560801"/>
    <w:rsid w:val="00563060"/>
    <w:rsid w:val="005630AE"/>
    <w:rsid w:val="005652DC"/>
    <w:rsid w:val="00565C2A"/>
    <w:rsid w:val="00565F78"/>
    <w:rsid w:val="00566797"/>
    <w:rsid w:val="0057135F"/>
    <w:rsid w:val="00580A57"/>
    <w:rsid w:val="005810AF"/>
    <w:rsid w:val="005826B7"/>
    <w:rsid w:val="00586250"/>
    <w:rsid w:val="00592863"/>
    <w:rsid w:val="0059291B"/>
    <w:rsid w:val="00594813"/>
    <w:rsid w:val="00595571"/>
    <w:rsid w:val="005A3A54"/>
    <w:rsid w:val="005A7B26"/>
    <w:rsid w:val="005B4F6D"/>
    <w:rsid w:val="005B6D42"/>
    <w:rsid w:val="005C6074"/>
    <w:rsid w:val="005C7C83"/>
    <w:rsid w:val="005C7FCD"/>
    <w:rsid w:val="005D06E7"/>
    <w:rsid w:val="005E044F"/>
    <w:rsid w:val="005E4836"/>
    <w:rsid w:val="005E6E7F"/>
    <w:rsid w:val="00600D27"/>
    <w:rsid w:val="00605170"/>
    <w:rsid w:val="0060676E"/>
    <w:rsid w:val="00630150"/>
    <w:rsid w:val="00640D2D"/>
    <w:rsid w:val="0064503B"/>
    <w:rsid w:val="006454E5"/>
    <w:rsid w:val="006505FA"/>
    <w:rsid w:val="00650D8A"/>
    <w:rsid w:val="00650FA4"/>
    <w:rsid w:val="00651712"/>
    <w:rsid w:val="00652596"/>
    <w:rsid w:val="00652D82"/>
    <w:rsid w:val="006540D0"/>
    <w:rsid w:val="00654B9A"/>
    <w:rsid w:val="00655E64"/>
    <w:rsid w:val="00655F8F"/>
    <w:rsid w:val="00656C9D"/>
    <w:rsid w:val="00657C9A"/>
    <w:rsid w:val="00660852"/>
    <w:rsid w:val="00660AFC"/>
    <w:rsid w:val="0066312F"/>
    <w:rsid w:val="00663165"/>
    <w:rsid w:val="00663B70"/>
    <w:rsid w:val="00663D21"/>
    <w:rsid w:val="006640D5"/>
    <w:rsid w:val="006665D8"/>
    <w:rsid w:val="006735A8"/>
    <w:rsid w:val="00675383"/>
    <w:rsid w:val="00687D5B"/>
    <w:rsid w:val="0069104A"/>
    <w:rsid w:val="006A08CE"/>
    <w:rsid w:val="006A4E55"/>
    <w:rsid w:val="006B0040"/>
    <w:rsid w:val="006B1088"/>
    <w:rsid w:val="006C2691"/>
    <w:rsid w:val="006C5FA4"/>
    <w:rsid w:val="006C7646"/>
    <w:rsid w:val="006C76CA"/>
    <w:rsid w:val="006C7A20"/>
    <w:rsid w:val="006D13E7"/>
    <w:rsid w:val="006D3278"/>
    <w:rsid w:val="006D37A7"/>
    <w:rsid w:val="006D6CE9"/>
    <w:rsid w:val="006D6DFB"/>
    <w:rsid w:val="006E39F5"/>
    <w:rsid w:val="006E41A9"/>
    <w:rsid w:val="006E7177"/>
    <w:rsid w:val="006E7850"/>
    <w:rsid w:val="006F1EA8"/>
    <w:rsid w:val="006F470F"/>
    <w:rsid w:val="006F532E"/>
    <w:rsid w:val="00700F86"/>
    <w:rsid w:val="00700FF7"/>
    <w:rsid w:val="00702EEB"/>
    <w:rsid w:val="00703859"/>
    <w:rsid w:val="00704C34"/>
    <w:rsid w:val="00705865"/>
    <w:rsid w:val="00712466"/>
    <w:rsid w:val="007147F9"/>
    <w:rsid w:val="00716ABA"/>
    <w:rsid w:val="007178D0"/>
    <w:rsid w:val="00721E58"/>
    <w:rsid w:val="00724BD9"/>
    <w:rsid w:val="007326AE"/>
    <w:rsid w:val="00732913"/>
    <w:rsid w:val="00733C7C"/>
    <w:rsid w:val="00736696"/>
    <w:rsid w:val="0074150D"/>
    <w:rsid w:val="00741F55"/>
    <w:rsid w:val="0074370E"/>
    <w:rsid w:val="007445B5"/>
    <w:rsid w:val="0075610F"/>
    <w:rsid w:val="0075696D"/>
    <w:rsid w:val="007609C8"/>
    <w:rsid w:val="00764448"/>
    <w:rsid w:val="0076447B"/>
    <w:rsid w:val="00771024"/>
    <w:rsid w:val="00771993"/>
    <w:rsid w:val="0077226D"/>
    <w:rsid w:val="007747DC"/>
    <w:rsid w:val="00777203"/>
    <w:rsid w:val="00784E31"/>
    <w:rsid w:val="00785501"/>
    <w:rsid w:val="00785572"/>
    <w:rsid w:val="0079317C"/>
    <w:rsid w:val="00793A76"/>
    <w:rsid w:val="0079656E"/>
    <w:rsid w:val="0079713D"/>
    <w:rsid w:val="007A1880"/>
    <w:rsid w:val="007A3ECC"/>
    <w:rsid w:val="007A71F4"/>
    <w:rsid w:val="007B1A78"/>
    <w:rsid w:val="007C09E4"/>
    <w:rsid w:val="007C3656"/>
    <w:rsid w:val="007D121C"/>
    <w:rsid w:val="007D2A19"/>
    <w:rsid w:val="007D5E6F"/>
    <w:rsid w:val="007D60C9"/>
    <w:rsid w:val="007D61E3"/>
    <w:rsid w:val="007D683B"/>
    <w:rsid w:val="007D7D32"/>
    <w:rsid w:val="007E02B6"/>
    <w:rsid w:val="007E0E16"/>
    <w:rsid w:val="007E48C1"/>
    <w:rsid w:val="007E516D"/>
    <w:rsid w:val="007E5A6B"/>
    <w:rsid w:val="007E661B"/>
    <w:rsid w:val="007F0D45"/>
    <w:rsid w:val="00801B05"/>
    <w:rsid w:val="00802C22"/>
    <w:rsid w:val="00803C22"/>
    <w:rsid w:val="00806B60"/>
    <w:rsid w:val="008073EE"/>
    <w:rsid w:val="00812721"/>
    <w:rsid w:val="0081683E"/>
    <w:rsid w:val="00817064"/>
    <w:rsid w:val="0081771B"/>
    <w:rsid w:val="00820C57"/>
    <w:rsid w:val="008229EC"/>
    <w:rsid w:val="00822A45"/>
    <w:rsid w:val="00823A10"/>
    <w:rsid w:val="008301D9"/>
    <w:rsid w:val="0083221B"/>
    <w:rsid w:val="00836DAC"/>
    <w:rsid w:val="0084146F"/>
    <w:rsid w:val="0084278B"/>
    <w:rsid w:val="00846933"/>
    <w:rsid w:val="00852472"/>
    <w:rsid w:val="0086105C"/>
    <w:rsid w:val="00861314"/>
    <w:rsid w:val="008636DB"/>
    <w:rsid w:val="00866AC2"/>
    <w:rsid w:val="00870D21"/>
    <w:rsid w:val="00870E5E"/>
    <w:rsid w:val="00873A0A"/>
    <w:rsid w:val="00874B49"/>
    <w:rsid w:val="00876F97"/>
    <w:rsid w:val="008830B6"/>
    <w:rsid w:val="0088331D"/>
    <w:rsid w:val="00892861"/>
    <w:rsid w:val="008940AD"/>
    <w:rsid w:val="008974F2"/>
    <w:rsid w:val="008A0099"/>
    <w:rsid w:val="008A2406"/>
    <w:rsid w:val="008A49DE"/>
    <w:rsid w:val="008A5544"/>
    <w:rsid w:val="008A7121"/>
    <w:rsid w:val="008A7915"/>
    <w:rsid w:val="008B11A3"/>
    <w:rsid w:val="008B1EB4"/>
    <w:rsid w:val="008B3B52"/>
    <w:rsid w:val="008C00B3"/>
    <w:rsid w:val="008C391E"/>
    <w:rsid w:val="008C3935"/>
    <w:rsid w:val="008C5550"/>
    <w:rsid w:val="008D2342"/>
    <w:rsid w:val="008D2937"/>
    <w:rsid w:val="008D49A9"/>
    <w:rsid w:val="008E76E7"/>
    <w:rsid w:val="008E7EF0"/>
    <w:rsid w:val="008E7F81"/>
    <w:rsid w:val="008F0A09"/>
    <w:rsid w:val="008F3073"/>
    <w:rsid w:val="008F416F"/>
    <w:rsid w:val="008F6A78"/>
    <w:rsid w:val="008F787A"/>
    <w:rsid w:val="00902991"/>
    <w:rsid w:val="00902B6F"/>
    <w:rsid w:val="0090536F"/>
    <w:rsid w:val="009113DA"/>
    <w:rsid w:val="00912DA3"/>
    <w:rsid w:val="00916644"/>
    <w:rsid w:val="0092015E"/>
    <w:rsid w:val="00920E29"/>
    <w:rsid w:val="009215B9"/>
    <w:rsid w:val="00921AD6"/>
    <w:rsid w:val="00922EE6"/>
    <w:rsid w:val="00925110"/>
    <w:rsid w:val="00925E64"/>
    <w:rsid w:val="0092726B"/>
    <w:rsid w:val="00934038"/>
    <w:rsid w:val="0093489B"/>
    <w:rsid w:val="00934A25"/>
    <w:rsid w:val="0093581C"/>
    <w:rsid w:val="00935AFB"/>
    <w:rsid w:val="00935E73"/>
    <w:rsid w:val="00937D1E"/>
    <w:rsid w:val="00937F7D"/>
    <w:rsid w:val="00941C3C"/>
    <w:rsid w:val="009457A7"/>
    <w:rsid w:val="00945E2C"/>
    <w:rsid w:val="00947085"/>
    <w:rsid w:val="00947AED"/>
    <w:rsid w:val="009507C5"/>
    <w:rsid w:val="00952CD6"/>
    <w:rsid w:val="00952DBB"/>
    <w:rsid w:val="009543D8"/>
    <w:rsid w:val="00954A82"/>
    <w:rsid w:val="009550A1"/>
    <w:rsid w:val="009564D2"/>
    <w:rsid w:val="0096122C"/>
    <w:rsid w:val="009628B5"/>
    <w:rsid w:val="00962FDE"/>
    <w:rsid w:val="0096454A"/>
    <w:rsid w:val="009655F3"/>
    <w:rsid w:val="009712B0"/>
    <w:rsid w:val="00974892"/>
    <w:rsid w:val="0097609C"/>
    <w:rsid w:val="0098233A"/>
    <w:rsid w:val="00995BC2"/>
    <w:rsid w:val="00997532"/>
    <w:rsid w:val="009A55FB"/>
    <w:rsid w:val="009B4B7B"/>
    <w:rsid w:val="009B712F"/>
    <w:rsid w:val="009B7D91"/>
    <w:rsid w:val="009C089C"/>
    <w:rsid w:val="009C2DEC"/>
    <w:rsid w:val="009C38B2"/>
    <w:rsid w:val="009C5674"/>
    <w:rsid w:val="009C7F9D"/>
    <w:rsid w:val="009D0581"/>
    <w:rsid w:val="009D71D0"/>
    <w:rsid w:val="009E1C4F"/>
    <w:rsid w:val="009E1CC0"/>
    <w:rsid w:val="009E1DB3"/>
    <w:rsid w:val="009E39E3"/>
    <w:rsid w:val="009E3C20"/>
    <w:rsid w:val="009F0B36"/>
    <w:rsid w:val="009F525B"/>
    <w:rsid w:val="00A00283"/>
    <w:rsid w:val="00A011A8"/>
    <w:rsid w:val="00A0147E"/>
    <w:rsid w:val="00A04EB8"/>
    <w:rsid w:val="00A05C10"/>
    <w:rsid w:val="00A06A77"/>
    <w:rsid w:val="00A12E89"/>
    <w:rsid w:val="00A147B7"/>
    <w:rsid w:val="00A14AA3"/>
    <w:rsid w:val="00A14D15"/>
    <w:rsid w:val="00A14DC7"/>
    <w:rsid w:val="00A14EB2"/>
    <w:rsid w:val="00A155AA"/>
    <w:rsid w:val="00A16A4E"/>
    <w:rsid w:val="00A2363A"/>
    <w:rsid w:val="00A3068E"/>
    <w:rsid w:val="00A3225A"/>
    <w:rsid w:val="00A3367E"/>
    <w:rsid w:val="00A348BE"/>
    <w:rsid w:val="00A40409"/>
    <w:rsid w:val="00A40E9D"/>
    <w:rsid w:val="00A469FD"/>
    <w:rsid w:val="00A51722"/>
    <w:rsid w:val="00A60A93"/>
    <w:rsid w:val="00A615D5"/>
    <w:rsid w:val="00A6303B"/>
    <w:rsid w:val="00A63CA3"/>
    <w:rsid w:val="00A67567"/>
    <w:rsid w:val="00A7278B"/>
    <w:rsid w:val="00A73C87"/>
    <w:rsid w:val="00A77284"/>
    <w:rsid w:val="00A77B3D"/>
    <w:rsid w:val="00A83CC9"/>
    <w:rsid w:val="00A84420"/>
    <w:rsid w:val="00A86434"/>
    <w:rsid w:val="00A90A20"/>
    <w:rsid w:val="00A90E99"/>
    <w:rsid w:val="00A93D32"/>
    <w:rsid w:val="00AA300C"/>
    <w:rsid w:val="00AA4718"/>
    <w:rsid w:val="00AB7D05"/>
    <w:rsid w:val="00AC1954"/>
    <w:rsid w:val="00AD211D"/>
    <w:rsid w:val="00AD710F"/>
    <w:rsid w:val="00AD7469"/>
    <w:rsid w:val="00AE337C"/>
    <w:rsid w:val="00AE5922"/>
    <w:rsid w:val="00AE642E"/>
    <w:rsid w:val="00AF4090"/>
    <w:rsid w:val="00AF4910"/>
    <w:rsid w:val="00AF6F83"/>
    <w:rsid w:val="00B05CF2"/>
    <w:rsid w:val="00B064FD"/>
    <w:rsid w:val="00B06EAB"/>
    <w:rsid w:val="00B07C70"/>
    <w:rsid w:val="00B10289"/>
    <w:rsid w:val="00B16B22"/>
    <w:rsid w:val="00B17A17"/>
    <w:rsid w:val="00B20CE5"/>
    <w:rsid w:val="00B2297E"/>
    <w:rsid w:val="00B31A18"/>
    <w:rsid w:val="00B33782"/>
    <w:rsid w:val="00B34EC8"/>
    <w:rsid w:val="00B373FB"/>
    <w:rsid w:val="00B40D68"/>
    <w:rsid w:val="00B41D9B"/>
    <w:rsid w:val="00B427C9"/>
    <w:rsid w:val="00B443F5"/>
    <w:rsid w:val="00B44B35"/>
    <w:rsid w:val="00B467FB"/>
    <w:rsid w:val="00B46B54"/>
    <w:rsid w:val="00B50619"/>
    <w:rsid w:val="00B51CDF"/>
    <w:rsid w:val="00B53398"/>
    <w:rsid w:val="00B539CB"/>
    <w:rsid w:val="00B61804"/>
    <w:rsid w:val="00B63B89"/>
    <w:rsid w:val="00B732C9"/>
    <w:rsid w:val="00B75503"/>
    <w:rsid w:val="00B774A9"/>
    <w:rsid w:val="00B77EFF"/>
    <w:rsid w:val="00B80619"/>
    <w:rsid w:val="00B8240C"/>
    <w:rsid w:val="00B8269B"/>
    <w:rsid w:val="00B849AF"/>
    <w:rsid w:val="00B84A98"/>
    <w:rsid w:val="00B87E09"/>
    <w:rsid w:val="00B94A1E"/>
    <w:rsid w:val="00B9523E"/>
    <w:rsid w:val="00BA16DD"/>
    <w:rsid w:val="00BA1EF3"/>
    <w:rsid w:val="00BA3648"/>
    <w:rsid w:val="00BA65FA"/>
    <w:rsid w:val="00BA7483"/>
    <w:rsid w:val="00BB22EE"/>
    <w:rsid w:val="00BB6388"/>
    <w:rsid w:val="00BC51BF"/>
    <w:rsid w:val="00BC5D87"/>
    <w:rsid w:val="00BD0124"/>
    <w:rsid w:val="00BD0ACF"/>
    <w:rsid w:val="00BD2D57"/>
    <w:rsid w:val="00BD3C25"/>
    <w:rsid w:val="00BD6273"/>
    <w:rsid w:val="00BE27D7"/>
    <w:rsid w:val="00BE46F7"/>
    <w:rsid w:val="00BE4C88"/>
    <w:rsid w:val="00BF030E"/>
    <w:rsid w:val="00BF042F"/>
    <w:rsid w:val="00BF12D8"/>
    <w:rsid w:val="00C0229A"/>
    <w:rsid w:val="00C03526"/>
    <w:rsid w:val="00C037E5"/>
    <w:rsid w:val="00C0389B"/>
    <w:rsid w:val="00C03C55"/>
    <w:rsid w:val="00C04483"/>
    <w:rsid w:val="00C07571"/>
    <w:rsid w:val="00C1028C"/>
    <w:rsid w:val="00C10784"/>
    <w:rsid w:val="00C1410B"/>
    <w:rsid w:val="00C14F6E"/>
    <w:rsid w:val="00C1781F"/>
    <w:rsid w:val="00C17E4F"/>
    <w:rsid w:val="00C20292"/>
    <w:rsid w:val="00C265FB"/>
    <w:rsid w:val="00C26688"/>
    <w:rsid w:val="00C26D67"/>
    <w:rsid w:val="00C327CA"/>
    <w:rsid w:val="00C37B06"/>
    <w:rsid w:val="00C41611"/>
    <w:rsid w:val="00C42604"/>
    <w:rsid w:val="00C44DDE"/>
    <w:rsid w:val="00C479DF"/>
    <w:rsid w:val="00C53FA9"/>
    <w:rsid w:val="00C54D0F"/>
    <w:rsid w:val="00C5550F"/>
    <w:rsid w:val="00C5749A"/>
    <w:rsid w:val="00C6041C"/>
    <w:rsid w:val="00C72421"/>
    <w:rsid w:val="00C73BEB"/>
    <w:rsid w:val="00C87CCE"/>
    <w:rsid w:val="00C9019E"/>
    <w:rsid w:val="00C904AB"/>
    <w:rsid w:val="00C91836"/>
    <w:rsid w:val="00C94E75"/>
    <w:rsid w:val="00C963E5"/>
    <w:rsid w:val="00C96524"/>
    <w:rsid w:val="00C96CE8"/>
    <w:rsid w:val="00C97E1B"/>
    <w:rsid w:val="00CA1680"/>
    <w:rsid w:val="00CA7FC6"/>
    <w:rsid w:val="00CB234D"/>
    <w:rsid w:val="00CB64B2"/>
    <w:rsid w:val="00CB6B92"/>
    <w:rsid w:val="00CB7136"/>
    <w:rsid w:val="00CC1246"/>
    <w:rsid w:val="00CC1F0F"/>
    <w:rsid w:val="00CC2A6B"/>
    <w:rsid w:val="00CC41D1"/>
    <w:rsid w:val="00CE06C0"/>
    <w:rsid w:val="00CE274F"/>
    <w:rsid w:val="00CE2AED"/>
    <w:rsid w:val="00CE312C"/>
    <w:rsid w:val="00CE31A8"/>
    <w:rsid w:val="00CF15E9"/>
    <w:rsid w:val="00CF3B88"/>
    <w:rsid w:val="00CF4AD8"/>
    <w:rsid w:val="00CF5C64"/>
    <w:rsid w:val="00D01E6E"/>
    <w:rsid w:val="00D02D37"/>
    <w:rsid w:val="00D04C37"/>
    <w:rsid w:val="00D059DA"/>
    <w:rsid w:val="00D10E88"/>
    <w:rsid w:val="00D110F7"/>
    <w:rsid w:val="00D17984"/>
    <w:rsid w:val="00D2067A"/>
    <w:rsid w:val="00D236F6"/>
    <w:rsid w:val="00D501CC"/>
    <w:rsid w:val="00D57988"/>
    <w:rsid w:val="00D60B2C"/>
    <w:rsid w:val="00D65DF1"/>
    <w:rsid w:val="00D66387"/>
    <w:rsid w:val="00D66FDF"/>
    <w:rsid w:val="00D71205"/>
    <w:rsid w:val="00D73C0E"/>
    <w:rsid w:val="00D75015"/>
    <w:rsid w:val="00D7773C"/>
    <w:rsid w:val="00D8184E"/>
    <w:rsid w:val="00D83518"/>
    <w:rsid w:val="00D842AB"/>
    <w:rsid w:val="00D86959"/>
    <w:rsid w:val="00D8747E"/>
    <w:rsid w:val="00D918CE"/>
    <w:rsid w:val="00D91BE2"/>
    <w:rsid w:val="00D926E3"/>
    <w:rsid w:val="00D93655"/>
    <w:rsid w:val="00D943F9"/>
    <w:rsid w:val="00DA05D2"/>
    <w:rsid w:val="00DA18B4"/>
    <w:rsid w:val="00DA228D"/>
    <w:rsid w:val="00DA3CB8"/>
    <w:rsid w:val="00DA77B9"/>
    <w:rsid w:val="00DB30FF"/>
    <w:rsid w:val="00DB3341"/>
    <w:rsid w:val="00DB3CA7"/>
    <w:rsid w:val="00DB4046"/>
    <w:rsid w:val="00DC0828"/>
    <w:rsid w:val="00DC3F2A"/>
    <w:rsid w:val="00DD6847"/>
    <w:rsid w:val="00DD7825"/>
    <w:rsid w:val="00DE6456"/>
    <w:rsid w:val="00DF1ED6"/>
    <w:rsid w:val="00E0200D"/>
    <w:rsid w:val="00E0633C"/>
    <w:rsid w:val="00E0644B"/>
    <w:rsid w:val="00E1123B"/>
    <w:rsid w:val="00E11644"/>
    <w:rsid w:val="00E127CD"/>
    <w:rsid w:val="00E15E91"/>
    <w:rsid w:val="00E174A9"/>
    <w:rsid w:val="00E17B1B"/>
    <w:rsid w:val="00E17B67"/>
    <w:rsid w:val="00E20B42"/>
    <w:rsid w:val="00E23DFF"/>
    <w:rsid w:val="00E301F2"/>
    <w:rsid w:val="00E33A0E"/>
    <w:rsid w:val="00E35640"/>
    <w:rsid w:val="00E411C2"/>
    <w:rsid w:val="00E44B6D"/>
    <w:rsid w:val="00E51765"/>
    <w:rsid w:val="00E622B0"/>
    <w:rsid w:val="00E63053"/>
    <w:rsid w:val="00E65C4B"/>
    <w:rsid w:val="00E71C97"/>
    <w:rsid w:val="00E73821"/>
    <w:rsid w:val="00E80C24"/>
    <w:rsid w:val="00E83F2D"/>
    <w:rsid w:val="00E84F89"/>
    <w:rsid w:val="00E9004D"/>
    <w:rsid w:val="00E910C5"/>
    <w:rsid w:val="00E958C5"/>
    <w:rsid w:val="00E95B68"/>
    <w:rsid w:val="00E97D2E"/>
    <w:rsid w:val="00EA0D35"/>
    <w:rsid w:val="00EA4CED"/>
    <w:rsid w:val="00EA56BE"/>
    <w:rsid w:val="00EB4905"/>
    <w:rsid w:val="00EB583D"/>
    <w:rsid w:val="00EB6F55"/>
    <w:rsid w:val="00EC5B1D"/>
    <w:rsid w:val="00ED267C"/>
    <w:rsid w:val="00ED4454"/>
    <w:rsid w:val="00ED4696"/>
    <w:rsid w:val="00ED5F59"/>
    <w:rsid w:val="00EE0733"/>
    <w:rsid w:val="00EE6289"/>
    <w:rsid w:val="00EF1CED"/>
    <w:rsid w:val="00EF2130"/>
    <w:rsid w:val="00EF2B4D"/>
    <w:rsid w:val="00EF2F88"/>
    <w:rsid w:val="00EF5629"/>
    <w:rsid w:val="00EF5F22"/>
    <w:rsid w:val="00F021CC"/>
    <w:rsid w:val="00F05AD7"/>
    <w:rsid w:val="00F05CBB"/>
    <w:rsid w:val="00F07B1F"/>
    <w:rsid w:val="00F12DBB"/>
    <w:rsid w:val="00F16638"/>
    <w:rsid w:val="00F240F9"/>
    <w:rsid w:val="00F26E9D"/>
    <w:rsid w:val="00F3070A"/>
    <w:rsid w:val="00F32EFE"/>
    <w:rsid w:val="00F34489"/>
    <w:rsid w:val="00F350A9"/>
    <w:rsid w:val="00F40821"/>
    <w:rsid w:val="00F461A2"/>
    <w:rsid w:val="00F52AC7"/>
    <w:rsid w:val="00F55B22"/>
    <w:rsid w:val="00F55FCD"/>
    <w:rsid w:val="00F57153"/>
    <w:rsid w:val="00F61242"/>
    <w:rsid w:val="00F62404"/>
    <w:rsid w:val="00F657F9"/>
    <w:rsid w:val="00F66A66"/>
    <w:rsid w:val="00F67426"/>
    <w:rsid w:val="00F7112F"/>
    <w:rsid w:val="00F72B31"/>
    <w:rsid w:val="00F839DC"/>
    <w:rsid w:val="00F84F5D"/>
    <w:rsid w:val="00F8527E"/>
    <w:rsid w:val="00F85F06"/>
    <w:rsid w:val="00F86A3D"/>
    <w:rsid w:val="00F91E11"/>
    <w:rsid w:val="00F95819"/>
    <w:rsid w:val="00F964C2"/>
    <w:rsid w:val="00FA0BA7"/>
    <w:rsid w:val="00FA44BA"/>
    <w:rsid w:val="00FA4F39"/>
    <w:rsid w:val="00FA624F"/>
    <w:rsid w:val="00FB4BF3"/>
    <w:rsid w:val="00FC33F2"/>
    <w:rsid w:val="00FC53C3"/>
    <w:rsid w:val="00FC5C92"/>
    <w:rsid w:val="00FD0790"/>
    <w:rsid w:val="00FD125E"/>
    <w:rsid w:val="00FD6244"/>
    <w:rsid w:val="00FD6F6A"/>
    <w:rsid w:val="00FE3EB3"/>
    <w:rsid w:val="00FE3EBC"/>
    <w:rsid w:val="00FE4A41"/>
    <w:rsid w:val="00FE5537"/>
    <w:rsid w:val="00FF78B4"/>
    <w:rsid w:val="00FF7B72"/>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C83"/>
    <w:pPr>
      <w:spacing w:after="200" w:line="276" w:lineRule="auto"/>
    </w:pPr>
    <w:rPr>
      <w:rFonts w:ascii="Calibri" w:hAnsi="Calibri"/>
      <w:lang w:eastAsia="en-US"/>
    </w:rPr>
  </w:style>
  <w:style w:type="paragraph" w:styleId="Heading1">
    <w:name w:val="heading 1"/>
    <w:basedOn w:val="Normal"/>
    <w:link w:val="Heading1Char"/>
    <w:uiPriority w:val="99"/>
    <w:qFormat/>
    <w:rsid w:val="00A12E89"/>
    <w:pPr>
      <w:spacing w:before="100" w:beforeAutospacing="1" w:after="100" w:afterAutospacing="1" w:line="240" w:lineRule="auto"/>
      <w:outlineLvl w:val="0"/>
    </w:pPr>
    <w:rPr>
      <w:rFonts w:ascii="Times New Roman" w:hAnsi="Times New Roman"/>
      <w:b/>
      <w:bCs/>
      <w:kern w:val="36"/>
      <w:sz w:val="48"/>
      <w:szCs w:val="48"/>
      <w:lang w:eastAsia="ru-RU"/>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eastAsia="en-US"/>
    </w:rPr>
  </w:style>
  <w:style w:type="paragraph" w:styleId="Footer">
    <w:name w:val="footer"/>
    <w:basedOn w:val="Normal"/>
    <w:link w:val="FooterChar"/>
    <w:uiPriority w:val="99"/>
    <w:rsid w:val="00537BF4"/>
    <w:pPr>
      <w:tabs>
        <w:tab w:val="center" w:pos="4677"/>
        <w:tab w:val="right" w:pos="9355"/>
      </w:tabs>
    </w:pPr>
  </w:style>
  <w:style w:type="character" w:customStyle="1" w:styleId="FooterChar">
    <w:name w:val="Footer Char"/>
    <w:basedOn w:val="DefaultParagraphFont"/>
    <w:link w:val="Footer"/>
    <w:uiPriority w:val="99"/>
    <w:semiHidden/>
    <w:locked/>
    <w:rPr>
      <w:rFonts w:ascii="Calibri" w:hAnsi="Calibri" w:cs="Times New Roman"/>
      <w:lang w:eastAsia="en-US"/>
    </w:rPr>
  </w:style>
  <w:style w:type="character" w:styleId="PageNumber">
    <w:name w:val="page number"/>
    <w:basedOn w:val="DefaultParagraphFont"/>
    <w:uiPriority w:val="99"/>
    <w:rsid w:val="00537BF4"/>
    <w:rPr>
      <w:rFonts w:cs="Times New Roman"/>
    </w:rPr>
  </w:style>
  <w:style w:type="paragraph" w:styleId="Header">
    <w:name w:val="header"/>
    <w:basedOn w:val="Normal"/>
    <w:link w:val="HeaderChar"/>
    <w:uiPriority w:val="99"/>
    <w:rsid w:val="00537BF4"/>
    <w:pPr>
      <w:tabs>
        <w:tab w:val="center" w:pos="4677"/>
        <w:tab w:val="right" w:pos="9355"/>
      </w:tabs>
    </w:pPr>
  </w:style>
  <w:style w:type="character" w:customStyle="1" w:styleId="HeaderChar">
    <w:name w:val="Header Char"/>
    <w:basedOn w:val="DefaultParagraphFont"/>
    <w:link w:val="Header"/>
    <w:uiPriority w:val="99"/>
    <w:semiHidden/>
    <w:locked/>
    <w:rPr>
      <w:rFonts w:ascii="Calibri" w:hAnsi="Calibri" w:cs="Times New Roman"/>
      <w:lang w:eastAsia="en-US"/>
    </w:rPr>
  </w:style>
  <w:style w:type="character" w:styleId="Hyperlink">
    <w:name w:val="Hyperlink"/>
    <w:basedOn w:val="DefaultParagraphFont"/>
    <w:uiPriority w:val="99"/>
    <w:rsid w:val="005C7C83"/>
    <w:rPr>
      <w:rFonts w:cs="Times New Roman"/>
      <w:color w:val="0000FF"/>
      <w:u w:val="single"/>
    </w:rPr>
  </w:style>
  <w:style w:type="paragraph" w:styleId="ListParagraph">
    <w:name w:val="List Paragraph"/>
    <w:basedOn w:val="Normal"/>
    <w:uiPriority w:val="99"/>
    <w:qFormat/>
    <w:rsid w:val="005C7C83"/>
    <w:pPr>
      <w:ind w:left="720"/>
      <w:contextualSpacing/>
    </w:pPr>
  </w:style>
  <w:style w:type="paragraph" w:customStyle="1" w:styleId="Heading11">
    <w:name w:val="Heading 11"/>
    <w:basedOn w:val="Normal"/>
    <w:uiPriority w:val="99"/>
    <w:rsid w:val="005C7C83"/>
    <w:pPr>
      <w:widowControl w:val="0"/>
      <w:spacing w:after="0" w:line="240" w:lineRule="auto"/>
      <w:ind w:left="102"/>
      <w:outlineLvl w:val="1"/>
    </w:pPr>
    <w:rPr>
      <w:b/>
      <w:bCs/>
      <w:lang w:val="en-US"/>
    </w:rPr>
  </w:style>
  <w:style w:type="paragraph" w:customStyle="1" w:styleId="Default">
    <w:name w:val="Default"/>
    <w:uiPriority w:val="99"/>
    <w:rsid w:val="005C7C83"/>
    <w:pPr>
      <w:autoSpaceDE w:val="0"/>
      <w:autoSpaceDN w:val="0"/>
      <w:adjustRightInd w:val="0"/>
    </w:pPr>
    <w:rPr>
      <w:rFonts w:ascii="Calibri" w:hAnsi="Calibri" w:cs="Calibri"/>
      <w:color w:val="000000"/>
      <w:sz w:val="24"/>
      <w:szCs w:val="24"/>
    </w:rPr>
  </w:style>
  <w:style w:type="paragraph" w:styleId="BodyText">
    <w:name w:val="Body Text"/>
    <w:basedOn w:val="Normal"/>
    <w:link w:val="BodyTextChar"/>
    <w:uiPriority w:val="99"/>
    <w:rsid w:val="00490981"/>
    <w:pPr>
      <w:widowControl w:val="0"/>
      <w:spacing w:after="0" w:line="240" w:lineRule="auto"/>
      <w:ind w:left="682"/>
    </w:pPr>
    <w:rPr>
      <w:lang w:val="en-US"/>
    </w:rPr>
  </w:style>
  <w:style w:type="character" w:customStyle="1" w:styleId="BodyTextChar">
    <w:name w:val="Body Text Char"/>
    <w:basedOn w:val="DefaultParagraphFont"/>
    <w:link w:val="BodyText"/>
    <w:uiPriority w:val="99"/>
    <w:semiHidden/>
    <w:locked/>
    <w:rPr>
      <w:rFonts w:ascii="Calibri" w:hAnsi="Calibri" w:cs="Times New Roman"/>
      <w:lang w:eastAsia="en-US"/>
    </w:rPr>
  </w:style>
  <w:style w:type="paragraph" w:customStyle="1" w:styleId="Heading21">
    <w:name w:val="Heading 21"/>
    <w:basedOn w:val="Normal"/>
    <w:uiPriority w:val="99"/>
    <w:rsid w:val="00490981"/>
    <w:pPr>
      <w:widowControl w:val="0"/>
      <w:spacing w:after="0" w:line="240" w:lineRule="auto"/>
      <w:ind w:left="218"/>
      <w:outlineLvl w:val="2"/>
    </w:pPr>
    <w:rPr>
      <w:b/>
      <w:bCs/>
      <w:lang w:val="en-US"/>
    </w:rPr>
  </w:style>
  <w:style w:type="table" w:styleId="TableGrid">
    <w:name w:val="Table Grid"/>
    <w:basedOn w:val="TableNormal"/>
    <w:uiPriority w:val="99"/>
    <w:rsid w:val="00A0147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99"/>
    <w:rsid w:val="00A0147E"/>
    <w:rPr>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pPr>
      <w:rPr>
        <w:rFonts w:cs="Times New Roman"/>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DE4D0"/>
      </w:tcPr>
    </w:tblStylePr>
    <w:tblStylePr w:type="band1Horz">
      <w:rPr>
        <w:rFonts w:cs="Times New Roman"/>
      </w:rPr>
      <w:tblPr/>
      <w:tcPr>
        <w:tcBorders>
          <w:insideH w:val="nil"/>
          <w:insideV w:val="nil"/>
        </w:tcBorders>
        <w:shd w:val="clear" w:color="auto" w:fill="FDE4D0"/>
      </w:tcPr>
    </w:tblStylePr>
    <w:tblStylePr w:type="band2Horz">
      <w:rPr>
        <w:rFonts w:cs="Times New Roman"/>
      </w:rPr>
      <w:tblPr/>
      <w:tcPr>
        <w:tcBorders>
          <w:insideH w:val="nil"/>
          <w:insideV w:val="nil"/>
        </w:tcBorders>
      </w:tcPr>
    </w:tblStylePr>
  </w:style>
  <w:style w:type="table" w:styleId="MediumGrid3-Accent6">
    <w:name w:val="Medium Grid 3 Accent 6"/>
    <w:basedOn w:val="TableNormal"/>
    <w:uiPriority w:val="99"/>
    <w:rsid w:val="00A0147E"/>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NormalWeb">
    <w:name w:val="Normal (Web)"/>
    <w:basedOn w:val="Normal"/>
    <w:uiPriority w:val="99"/>
    <w:rsid w:val="00BA7483"/>
    <w:pPr>
      <w:spacing w:before="100" w:beforeAutospacing="1" w:after="100" w:afterAutospacing="1" w:line="240" w:lineRule="auto"/>
    </w:pPr>
    <w:rPr>
      <w:rFonts w:ascii="Times New Roman" w:hAnsi="Times New Roman"/>
      <w:sz w:val="24"/>
      <w:szCs w:val="24"/>
      <w:lang w:eastAsia="ru-RU"/>
    </w:rPr>
  </w:style>
  <w:style w:type="character" w:styleId="Emphasis">
    <w:name w:val="Emphasis"/>
    <w:basedOn w:val="DefaultParagraphFont"/>
    <w:uiPriority w:val="99"/>
    <w:qFormat/>
    <w:rsid w:val="00BA7483"/>
    <w:rPr>
      <w:rFonts w:cs="Times New Roman"/>
      <w:i/>
    </w:rPr>
  </w:style>
  <w:style w:type="paragraph" w:styleId="Title">
    <w:name w:val="Title"/>
    <w:basedOn w:val="Normal"/>
    <w:next w:val="Normal"/>
    <w:link w:val="TitleChar"/>
    <w:uiPriority w:val="99"/>
    <w:qFormat/>
    <w:rsid w:val="00BA748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sid w:val="00BA7483"/>
    <w:rPr>
      <w:rFonts w:ascii="Cambria" w:hAnsi="Cambria" w:cs="Times New Roman"/>
      <w:b/>
      <w:bCs/>
      <w:kern w:val="28"/>
      <w:sz w:val="32"/>
      <w:szCs w:val="32"/>
      <w:lang w:eastAsia="en-US"/>
    </w:rPr>
  </w:style>
  <w:style w:type="character" w:styleId="Strong">
    <w:name w:val="Strong"/>
    <w:basedOn w:val="DefaultParagraphFont"/>
    <w:uiPriority w:val="99"/>
    <w:qFormat/>
    <w:locked/>
    <w:rsid w:val="006A08CE"/>
    <w:rPr>
      <w:rFonts w:cs="Times New Roman"/>
      <w:b/>
    </w:rPr>
  </w:style>
</w:styles>
</file>

<file path=word/webSettings.xml><?xml version="1.0" encoding="utf-8"?>
<w:webSettings xmlns:r="http://schemas.openxmlformats.org/officeDocument/2006/relationships" xmlns:w="http://schemas.openxmlformats.org/wordprocessingml/2006/main">
  <w:divs>
    <w:div w:id="1016467565">
      <w:marLeft w:val="0"/>
      <w:marRight w:val="0"/>
      <w:marTop w:val="0"/>
      <w:marBottom w:val="0"/>
      <w:divBdr>
        <w:top w:val="none" w:sz="0" w:space="0" w:color="auto"/>
        <w:left w:val="none" w:sz="0" w:space="0" w:color="auto"/>
        <w:bottom w:val="none" w:sz="0" w:space="0" w:color="auto"/>
        <w:right w:val="none" w:sz="0" w:space="0" w:color="auto"/>
      </w:divBdr>
    </w:div>
    <w:div w:id="10164675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romoraspiv.by" TargetMode="External"/><Relationship Id="rId13" Type="http://schemas.openxmlformats.org/officeDocument/2006/relationships/image" Target="media/image4.png"/><Relationship Id="rId18" Type="http://schemas.openxmlformats.org/officeDocument/2006/relationships/hyperlink" Target="https://aromoraspiv.by/product/agent-provocateur-l-agent-ed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aromoraspiv.by/" TargetMode="External"/><Relationship Id="rId7" Type="http://schemas.openxmlformats.org/officeDocument/2006/relationships/hyperlink" Target="mailto:nastiabaluta@mail.ru" TargetMode="External"/><Relationship Id="rId12" Type="http://schemas.openxmlformats.org/officeDocument/2006/relationships/image" Target="media/image3.png"/><Relationship Id="rId17" Type="http://schemas.openxmlformats.org/officeDocument/2006/relationships/hyperlink" Target="https://raspiv-parfum.by/index.php?route=product/product&amp;path=61&amp;product_id=1054"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aromoraspiv.by/" TargetMode="External"/><Relationship Id="rId20" Type="http://schemas.openxmlformats.org/officeDocument/2006/relationships/hyperlink" Target="https://decant.by/brendy/bvlgari/omnia-crystallin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mailto:medrom4@gmail.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romoraspiv.by/product/agent-provocateur-l-agent-edp/"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aromoraspiv.by/shop/" TargetMode="External"/><Relationship Id="rId4" Type="http://schemas.openxmlformats.org/officeDocument/2006/relationships/webSettings" Target="webSettings.xml"/><Relationship Id="rId9" Type="http://schemas.openxmlformats.org/officeDocument/2006/relationships/hyperlink" Target="https://raspiv-parfum.by" TargetMode="External"/><Relationship Id="rId14" Type="http://schemas.openxmlformats.org/officeDocument/2006/relationships/image" Target="media/image5.png"/><Relationship Id="rId22" Type="http://schemas.openxmlformats.org/officeDocument/2006/relationships/hyperlink" Target="https://bepaid.by/"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172</TotalTime>
  <Pages>12</Pages>
  <Words>1660</Words>
  <Characters>9463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Бриф на разработку web-сайта от medrom4</dc:title>
  <dc:subject/>
  <dc:creator>Сергей</dc:creator>
  <cp:keywords/>
  <dc:description/>
  <cp:lastModifiedBy>SamLab.ws</cp:lastModifiedBy>
  <cp:revision>9</cp:revision>
  <dcterms:created xsi:type="dcterms:W3CDTF">2019-11-25T14:18:00Z</dcterms:created>
  <dcterms:modified xsi:type="dcterms:W3CDTF">2019-11-27T05:44:00Z</dcterms:modified>
</cp:coreProperties>
</file>